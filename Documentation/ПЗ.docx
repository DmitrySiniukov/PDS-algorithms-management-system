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2B0208">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simplePos x="0" y="0"/>
                <wp:positionH relativeFrom="page">
                  <wp:posOffset>720090</wp:posOffset>
                </wp:positionH>
                <wp:positionV relativeFrom="page">
                  <wp:posOffset>180340</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i/>
                                  <w:sz w:val="20"/>
                                  <w:szCs w:val="20"/>
                                </w:rPr>
                              </w:pPr>
                              <w:r>
                                <w:rPr>
                                  <w:i/>
                                  <w:sz w:val="20"/>
                                  <w:szCs w:val="20"/>
                                </w:rPr>
                                <w:t>Зм.</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ED48A0" w:rsidRDefault="00ED48A0">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18"/>
                                    <w:szCs w:val="18"/>
                                  </w:rPr>
                                </w:pPr>
                                <w:r>
                                  <w:rPr>
                                    <w:i/>
                                    <w:sz w:val="18"/>
                                    <w:szCs w:val="18"/>
                                  </w:rPr>
                                  <w:t>Сінюков Д.Г.</w:t>
                                </w:r>
                              </w:p>
                              <w:p w:rsidR="00ED48A0" w:rsidRDefault="00ED48A0">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rPr>
                                    <w:i/>
                                    <w:sz w:val="20"/>
                                    <w:szCs w:val="20"/>
                                  </w:rPr>
                                </w:pPr>
                                <w:r w:rsidRPr="002B73B7">
                                  <w:rPr>
                                    <w:i/>
                                    <w:sz w:val="20"/>
                                    <w:szCs w:val="20"/>
                                  </w:rPr>
                                  <w:t>Перевірив.</w:t>
                                </w:r>
                              </w:p>
                              <w:p w:rsidR="00ED48A0" w:rsidRPr="002B73B7" w:rsidRDefault="00ED48A0"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18"/>
                                    <w:szCs w:val="18"/>
                                  </w:rPr>
                                </w:pPr>
                                <w:r w:rsidRPr="00417F89">
                                  <w:rPr>
                                    <w:i/>
                                    <w:sz w:val="18"/>
                                    <w:szCs w:val="18"/>
                                    <w:highlight w:val="yellow"/>
                                  </w:rPr>
                                  <w:t>Баня Є.М.</w:t>
                                </w:r>
                              </w:p>
                              <w:p w:rsidR="00ED48A0" w:rsidRDefault="00ED48A0"/>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491" cy="248"/>
                            <a:chOff x="0" y="0"/>
                            <a:chExt cx="19999"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sz w:val="16"/>
                                    <w:szCs w:val="16"/>
                                  </w:rPr>
                                </w:pPr>
                                <w:r>
                                  <w:rPr>
                                    <w:i/>
                                    <w:sz w:val="16"/>
                                    <w:szCs w:val="16"/>
                                  </w:rPr>
                                  <w:t>Жураковська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18"/>
                                    <w:szCs w:val="18"/>
                                  </w:rPr>
                                </w:pPr>
                                <w:r w:rsidRPr="00417F89">
                                  <w:rPr>
                                    <w:i/>
                                    <w:sz w:val="18"/>
                                    <w:szCs w:val="18"/>
                                    <w:highlight w:val="yellow"/>
                                  </w:rPr>
                                  <w:t>Баня Є.М.</w:t>
                                </w:r>
                              </w:p>
                              <w:p w:rsidR="00ED48A0" w:rsidRDefault="00ED48A0">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174" y="15034"/>
                            <a:ext cx="3264"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EC4252" w:rsidRDefault="00ED48A0">
                              <w:pPr>
                                <w:ind w:firstLine="0"/>
                                <w:jc w:val="center"/>
                                <w:rPr>
                                  <w:sz w:val="20"/>
                                  <w:szCs w:val="20"/>
                                </w:rPr>
                              </w:pPr>
                              <w:r w:rsidRPr="00EC4252">
                                <w:rPr>
                                  <w:sz w:val="20"/>
                                  <w:szCs w:val="20"/>
                                  <w:lang w:val="ru-RU"/>
                                </w:rPr>
                                <w:t xml:space="preserve">Система </w:t>
                              </w:r>
                              <w:proofErr w:type="gramStart"/>
                              <w:r>
                                <w:rPr>
                                  <w:sz w:val="20"/>
                                  <w:szCs w:val="20"/>
                                  <w:lang w:val="ru-RU"/>
                                </w:rPr>
                                <w:t>п</w:t>
                              </w:r>
                              <w:proofErr w:type="gramEnd"/>
                              <w:r>
                                <w:rPr>
                                  <w:sz w:val="20"/>
                                  <w:szCs w:val="20"/>
                                  <w:lang w:val="ru-RU"/>
                                </w:rPr>
                                <w:t>ідтримки</w:t>
                              </w:r>
                              <w:r w:rsidRPr="00EC4252">
                                <w:rPr>
                                  <w:sz w:val="20"/>
                                  <w:szCs w:val="20"/>
                                </w:rPr>
                                <w:t xml:space="preserve"> розробки та аналізу ПДС-алгоритмів побудови розкладів робіт на паралельних верстатах однакової продуктивності</w:t>
                              </w:r>
                            </w:p>
                            <w:p w:rsidR="00ED48A0" w:rsidRPr="00EC4252" w:rsidRDefault="00ED48A0">
                              <w:pPr>
                                <w:jc w:val="center"/>
                                <w:rPr>
                                  <w:i/>
                                  <w:sz w:val="20"/>
                                  <w:szCs w:val="20"/>
                                </w:rPr>
                              </w:pP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jc w:val="center"/>
                                <w:rPr>
                                  <w:sz w:val="18"/>
                                  <w:szCs w:val="18"/>
                                </w:rPr>
                              </w:pPr>
                            </w:p>
                            <w:p w:rsidR="00ED48A0" w:rsidRDefault="00ED48A0">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ED48A0" w:rsidRPr="006F2572" w:rsidRDefault="00ED48A0">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ED48A0" w:rsidRDefault="00ED48A0">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2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ED48A0" w:rsidRDefault="00ED48A0">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ED48A0" w:rsidRDefault="00ED48A0">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ED48A0" w:rsidRPr="002B73B7" w:rsidRDefault="00ED48A0"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ED48A0" w:rsidRPr="002B73B7" w:rsidRDefault="00ED48A0"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ED48A0" w:rsidRPr="002B73B7" w:rsidRDefault="00ED48A0"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ED48A0" w:rsidRDefault="00ED48A0">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ED48A0" w:rsidRPr="002B73B7" w:rsidRDefault="00ED48A0">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ED48A0" w:rsidRDefault="00ED48A0">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ED48A0" w:rsidRPr="002B73B7" w:rsidRDefault="00ED48A0">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ED48A0" w:rsidRDefault="00ED48A0">
                          <w:pPr>
                            <w:ind w:firstLine="0"/>
                            <w:rPr>
                              <w:i/>
                              <w:sz w:val="18"/>
                              <w:szCs w:val="18"/>
                            </w:rPr>
                          </w:pPr>
                          <w:r>
                            <w:rPr>
                              <w:i/>
                              <w:sz w:val="18"/>
                              <w:szCs w:val="18"/>
                            </w:rPr>
                            <w:t>Сінюков Д.Г.</w:t>
                          </w:r>
                        </w:p>
                        <w:p w:rsidR="00ED48A0" w:rsidRDefault="00ED48A0">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ED48A0" w:rsidRPr="002B73B7" w:rsidRDefault="00ED48A0">
                          <w:pPr>
                            <w:ind w:firstLine="0"/>
                            <w:rPr>
                              <w:i/>
                              <w:sz w:val="20"/>
                              <w:szCs w:val="20"/>
                            </w:rPr>
                          </w:pPr>
                          <w:r w:rsidRPr="002B73B7">
                            <w:rPr>
                              <w:i/>
                              <w:sz w:val="20"/>
                              <w:szCs w:val="20"/>
                            </w:rPr>
                            <w:t>Перевірив.</w:t>
                          </w:r>
                        </w:p>
                        <w:p w:rsidR="00ED48A0" w:rsidRPr="002B73B7" w:rsidRDefault="00ED48A0"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ED48A0" w:rsidRDefault="00ED48A0">
                          <w:pPr>
                            <w:ind w:firstLine="0"/>
                            <w:rPr>
                              <w:i/>
                              <w:sz w:val="18"/>
                              <w:szCs w:val="18"/>
                            </w:rPr>
                          </w:pPr>
                          <w:r w:rsidRPr="00417F89">
                            <w:rPr>
                              <w:i/>
                              <w:sz w:val="18"/>
                              <w:szCs w:val="18"/>
                              <w:highlight w:val="yellow"/>
                            </w:rPr>
                            <w:t>Баня Є.М.</w:t>
                          </w:r>
                        </w:p>
                        <w:p w:rsidR="00ED48A0" w:rsidRDefault="00ED48A0"/>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ED48A0" w:rsidRDefault="00ED48A0">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ED48A0" w:rsidRDefault="00ED48A0">
                          <w:pPr>
                            <w:rPr>
                              <w:rFonts w:ascii="Journal" w:hAnsi="Journal"/>
                            </w:rPr>
                          </w:pPr>
                        </w:p>
                      </w:txbxContent>
                    </v:textbox>
                  </v:rect>
                </v:group>
                <v:group id="Group 352" o:spid="_x0000_s105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ED48A0" w:rsidRDefault="00ED48A0">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ED48A0" w:rsidRDefault="00ED48A0">
                          <w:pPr>
                            <w:ind w:firstLine="0"/>
                            <w:rPr>
                              <w:sz w:val="16"/>
                              <w:szCs w:val="16"/>
                            </w:rPr>
                          </w:pPr>
                          <w:r>
                            <w:rPr>
                              <w:i/>
                              <w:sz w:val="16"/>
                              <w:szCs w:val="16"/>
                            </w:rPr>
                            <w:t>Жураковська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ED48A0" w:rsidRDefault="00ED48A0">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ED48A0" w:rsidRDefault="00ED48A0">
                          <w:pPr>
                            <w:ind w:firstLine="0"/>
                            <w:rPr>
                              <w:i/>
                              <w:sz w:val="18"/>
                              <w:szCs w:val="18"/>
                            </w:rPr>
                          </w:pPr>
                          <w:r w:rsidRPr="00417F89">
                            <w:rPr>
                              <w:i/>
                              <w:sz w:val="18"/>
                              <w:szCs w:val="18"/>
                              <w:highlight w:val="yellow"/>
                            </w:rPr>
                            <w:t>Баня Є.М.</w:t>
                          </w:r>
                        </w:p>
                        <w:p w:rsidR="00ED48A0" w:rsidRDefault="00ED48A0">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174;top:15034;width:3264;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ED48A0" w:rsidRPr="00EC4252" w:rsidRDefault="00ED48A0">
                        <w:pPr>
                          <w:ind w:firstLine="0"/>
                          <w:jc w:val="center"/>
                          <w:rPr>
                            <w:sz w:val="20"/>
                            <w:szCs w:val="20"/>
                          </w:rPr>
                        </w:pPr>
                        <w:r w:rsidRPr="00EC4252">
                          <w:rPr>
                            <w:sz w:val="20"/>
                            <w:szCs w:val="20"/>
                            <w:lang w:val="ru-RU"/>
                          </w:rPr>
                          <w:t xml:space="preserve">Система </w:t>
                        </w:r>
                        <w:proofErr w:type="gramStart"/>
                        <w:r>
                          <w:rPr>
                            <w:sz w:val="20"/>
                            <w:szCs w:val="20"/>
                            <w:lang w:val="ru-RU"/>
                          </w:rPr>
                          <w:t>п</w:t>
                        </w:r>
                        <w:proofErr w:type="gramEnd"/>
                        <w:r>
                          <w:rPr>
                            <w:sz w:val="20"/>
                            <w:szCs w:val="20"/>
                            <w:lang w:val="ru-RU"/>
                          </w:rPr>
                          <w:t>ідтримки</w:t>
                        </w:r>
                        <w:r w:rsidRPr="00EC4252">
                          <w:rPr>
                            <w:sz w:val="20"/>
                            <w:szCs w:val="20"/>
                          </w:rPr>
                          <w:t xml:space="preserve"> розробки та аналізу ПДС-алгоритмів побудови розкладів робіт на паралельних верстатах однакової продуктивності</w:t>
                        </w:r>
                      </w:p>
                      <w:p w:rsidR="00ED48A0" w:rsidRPr="00EC4252" w:rsidRDefault="00ED48A0">
                        <w:pPr>
                          <w:jc w:val="center"/>
                          <w:rPr>
                            <w:i/>
                            <w:sz w:val="20"/>
                            <w:szCs w:val="20"/>
                          </w:rPr>
                        </w:pP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D48A0" w:rsidRDefault="00ED48A0">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D48A0" w:rsidRDefault="00ED48A0">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ED48A0" w:rsidRDefault="00ED48A0">
                        <w:pPr>
                          <w:jc w:val="center"/>
                          <w:rPr>
                            <w:sz w:val="18"/>
                            <w:szCs w:val="18"/>
                          </w:rPr>
                        </w:pPr>
                      </w:p>
                      <w:p w:rsidR="00ED48A0" w:rsidRDefault="00ED48A0">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ED48A0" w:rsidRDefault="00ED48A0"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ED48A0" w:rsidRPr="006F2572" w:rsidRDefault="00ED48A0">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ED48A0" w:rsidRDefault="00ED48A0">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проекту складається з шести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rsidR="002B0208" w:rsidRPr="006A7BE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rsidR="002B0208" w:rsidRPr="006A7BE8" w:rsidRDefault="002B0208" w:rsidP="002B0208">
      <w:pPr>
        <w:rPr>
          <w:sz w:val="28"/>
          <w:szCs w:val="28"/>
        </w:rPr>
      </w:pPr>
      <w:r w:rsidRPr="006A7BE8">
        <w:rPr>
          <w:sz w:val="28"/>
          <w:szCs w:val="28"/>
        </w:rPr>
        <w:t>У розділі інформаційного забезпечення …</w:t>
      </w:r>
    </w:p>
    <w:p w:rsidR="002B0208" w:rsidRPr="006A7BE8" w:rsidRDefault="002B0208" w:rsidP="002B0208">
      <w:pPr>
        <w:rPr>
          <w:sz w:val="28"/>
          <w:szCs w:val="28"/>
        </w:rPr>
      </w:pPr>
      <w:r w:rsidRPr="006A7BE8">
        <w:rPr>
          <w:sz w:val="28"/>
          <w:szCs w:val="28"/>
        </w:rPr>
        <w:t>Розділ математичного забезпечення присвячений…</w:t>
      </w:r>
    </w:p>
    <w:p w:rsidR="002B0208" w:rsidRPr="006A7BE8" w:rsidRDefault="002B0208" w:rsidP="002B0208">
      <w:pPr>
        <w:rPr>
          <w:sz w:val="28"/>
          <w:szCs w:val="28"/>
        </w:rPr>
      </w:pPr>
      <w:r w:rsidRPr="006A7BE8">
        <w:rPr>
          <w:sz w:val="28"/>
          <w:szCs w:val="28"/>
        </w:rPr>
        <w:t xml:space="preserve">Програмне забезпечення … </w:t>
      </w:r>
    </w:p>
    <w:p w:rsidR="002B0208" w:rsidRPr="006A7BE8" w:rsidRDefault="002B0208" w:rsidP="002B0208">
      <w:pPr>
        <w:rPr>
          <w:sz w:val="28"/>
          <w:szCs w:val="28"/>
        </w:rPr>
      </w:pPr>
      <w:r w:rsidRPr="006A7BE8">
        <w:rPr>
          <w:sz w:val="28"/>
          <w:szCs w:val="28"/>
        </w:rPr>
        <w:t xml:space="preserve">У технологічному розділі … </w:t>
      </w:r>
    </w:p>
    <w:p w:rsidR="002B0208" w:rsidRDefault="002B0208" w:rsidP="002B0208"/>
    <w:tbl>
      <w:tblPr>
        <w:tblW w:w="0" w:type="auto"/>
        <w:tblInd w:w="817" w:type="dxa"/>
        <w:tblLook w:val="01E0" w:firstRow="1" w:lastRow="1" w:firstColumn="1" w:lastColumn="1" w:noHBand="0" w:noVBand="0"/>
      </w:tblPr>
      <w:tblGrid>
        <w:gridCol w:w="8753"/>
      </w:tblGrid>
      <w:tr w:rsidR="002B0208" w:rsidRPr="006A7BE8" w:rsidTr="00F53784">
        <w:tc>
          <w:tcPr>
            <w:tcW w:w="9036" w:type="dxa"/>
          </w:tcPr>
          <w:p w:rsidR="002B0208" w:rsidRPr="006A7BE8" w:rsidRDefault="002B0208" w:rsidP="00F53784">
            <w:pPr>
              <w:ind w:firstLine="0"/>
              <w:rPr>
                <w:sz w:val="28"/>
                <w:szCs w:val="28"/>
              </w:rPr>
            </w:pPr>
            <w:r w:rsidRPr="006A7BE8">
              <w:rPr>
                <w:sz w:val="28"/>
                <w:szCs w:val="28"/>
                <w:highlight w:val="yellow"/>
              </w:rPr>
              <w:t>ТУТ МАЄ БУТИ ПЕРЕЛІК КЛЮЧОВИХ СЛІВ: ВЕЛИКИМ ЛІТЕРАМИ, ЧЕРЕЗ КОМУ.</w:t>
            </w:r>
          </w:p>
        </w:tc>
      </w:tr>
      <w:tr w:rsidR="002B0208" w:rsidRPr="006A7BE8" w:rsidTr="00F53784">
        <w:tc>
          <w:tcPr>
            <w:tcW w:w="9036" w:type="dxa"/>
          </w:tcPr>
          <w:p w:rsidR="002B0208" w:rsidRPr="006A7BE8" w:rsidRDefault="002B0208" w:rsidP="00F53784">
            <w:pPr>
              <w:ind w:firstLine="0"/>
              <w:rPr>
                <w:sz w:val="28"/>
                <w:szCs w:val="28"/>
                <w:highlight w:val="yellow"/>
              </w:rPr>
            </w:pPr>
          </w:p>
        </w:tc>
      </w:tr>
    </w:tbl>
    <w:p w:rsidR="00FD76AD" w:rsidRPr="006A7BE8" w:rsidRDefault="00FD76AD" w:rsidP="002B0208">
      <w:pPr>
        <w:pStyle w:val="a6"/>
        <w:rPr>
          <w:lang w:val="uk-UA"/>
        </w:rPr>
      </w:pPr>
      <w:r w:rsidRPr="006A7BE8">
        <w:lastRenderedPageBreak/>
        <w:t>ABSTRACT</w:t>
      </w:r>
    </w:p>
    <w:p w:rsidR="00FD76AD" w:rsidRDefault="00FD76AD"/>
    <w:p w:rsidR="00FD76AD" w:rsidRPr="006A7BE8" w:rsidRDefault="00FD76AD">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bookmarkEnd w:id="0"/>
    <w:p w:rsidR="002B0208" w:rsidRDefault="002B0208" w:rsidP="002B0208">
      <w:pPr>
        <w:pStyle w:val="a6"/>
      </w:pPr>
      <w:r>
        <w:lastRenderedPageBreak/>
        <w:t>ЗМІ</w:t>
      </w:r>
      <w:proofErr w:type="gramStart"/>
      <w:r>
        <w:t>СТ</w:t>
      </w:r>
      <w:proofErr w:type="gramEnd"/>
    </w:p>
    <w:bookmarkStart w:id="1" w:name="_GoBack"/>
    <w:bookmarkEnd w:id="1"/>
    <w:p w:rsidR="00DC33AE" w:rsidRDefault="002B0208">
      <w:pPr>
        <w:pStyle w:val="10"/>
        <w:tabs>
          <w:tab w:val="right" w:leader="dot" w:pos="9344"/>
        </w:tabs>
        <w:rPr>
          <w:rFonts w:asciiTheme="minorHAnsi" w:eastAsiaTheme="minorEastAsia" w:hAnsiTheme="minorHAnsi" w:cstheme="minorBidi"/>
          <w:b w:val="0"/>
          <w:bCs w:val="0"/>
          <w:caps w:val="0"/>
          <w:noProof/>
          <w:sz w:val="22"/>
          <w:szCs w:val="22"/>
          <w:lang w:val="en-US" w:eastAsia="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82921354" w:history="1">
        <w:r w:rsidR="00DC33AE" w:rsidRPr="00501A12">
          <w:rPr>
            <w:rStyle w:val="af"/>
            <w:noProof/>
          </w:rPr>
          <w:t>Вступ</w:t>
        </w:r>
        <w:r w:rsidR="00DC33AE">
          <w:rPr>
            <w:noProof/>
            <w:webHidden/>
          </w:rPr>
          <w:tab/>
        </w:r>
        <w:r w:rsidR="00DC33AE">
          <w:rPr>
            <w:noProof/>
            <w:webHidden/>
          </w:rPr>
          <w:fldChar w:fldCharType="begin"/>
        </w:r>
        <w:r w:rsidR="00DC33AE">
          <w:rPr>
            <w:noProof/>
            <w:webHidden/>
          </w:rPr>
          <w:instrText xml:space="preserve"> PAGEREF _Toc482921354 \h </w:instrText>
        </w:r>
        <w:r w:rsidR="00DC33AE">
          <w:rPr>
            <w:noProof/>
            <w:webHidden/>
          </w:rPr>
        </w:r>
        <w:r w:rsidR="00DC33AE">
          <w:rPr>
            <w:noProof/>
            <w:webHidden/>
          </w:rPr>
          <w:fldChar w:fldCharType="separate"/>
        </w:r>
        <w:r w:rsidR="00DC33AE">
          <w:rPr>
            <w:noProof/>
            <w:webHidden/>
          </w:rPr>
          <w:t>5</w:t>
        </w:r>
        <w:r w:rsidR="00DC33AE">
          <w:rPr>
            <w:noProof/>
            <w:webHidden/>
          </w:rPr>
          <w:fldChar w:fldCharType="end"/>
        </w:r>
      </w:hyperlink>
    </w:p>
    <w:p w:rsidR="00DC33AE" w:rsidRDefault="00DC33AE">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55" w:history="1">
        <w:r w:rsidRPr="00501A12">
          <w:rPr>
            <w:rStyle w:val="af"/>
            <w:noProof/>
          </w:rPr>
          <w:t>1</w:t>
        </w:r>
        <w:r>
          <w:rPr>
            <w:rFonts w:asciiTheme="minorHAnsi" w:eastAsiaTheme="minorEastAsia" w:hAnsiTheme="minorHAnsi" w:cstheme="minorBidi"/>
            <w:b w:val="0"/>
            <w:bCs w:val="0"/>
            <w:caps w:val="0"/>
            <w:noProof/>
            <w:sz w:val="22"/>
            <w:szCs w:val="22"/>
            <w:lang w:val="en-US" w:eastAsia="en-US"/>
          </w:rPr>
          <w:tab/>
        </w:r>
        <w:r w:rsidRPr="00501A12">
          <w:rPr>
            <w:rStyle w:val="af"/>
            <w:noProof/>
          </w:rPr>
          <w:t>Загальні положення</w:t>
        </w:r>
        <w:r>
          <w:rPr>
            <w:noProof/>
            <w:webHidden/>
          </w:rPr>
          <w:tab/>
        </w:r>
        <w:r>
          <w:rPr>
            <w:noProof/>
            <w:webHidden/>
          </w:rPr>
          <w:fldChar w:fldCharType="begin"/>
        </w:r>
        <w:r>
          <w:rPr>
            <w:noProof/>
            <w:webHidden/>
          </w:rPr>
          <w:instrText xml:space="preserve"> PAGEREF _Toc482921355 \h </w:instrText>
        </w:r>
        <w:r>
          <w:rPr>
            <w:noProof/>
            <w:webHidden/>
          </w:rPr>
        </w:r>
        <w:r>
          <w:rPr>
            <w:noProof/>
            <w:webHidden/>
          </w:rPr>
          <w:fldChar w:fldCharType="separate"/>
        </w:r>
        <w:r>
          <w:rPr>
            <w:noProof/>
            <w:webHidden/>
          </w:rPr>
          <w:t>6</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56" w:history="1">
        <w:r w:rsidRPr="00501A12">
          <w:rPr>
            <w:rStyle w:val="af"/>
            <w:b/>
            <w:noProof/>
          </w:rPr>
          <w:t>1.1</w:t>
        </w:r>
        <w:r>
          <w:rPr>
            <w:rFonts w:asciiTheme="minorHAnsi" w:eastAsiaTheme="minorEastAsia" w:hAnsiTheme="minorHAnsi" w:cstheme="minorBidi"/>
            <w:smallCaps w:val="0"/>
            <w:noProof/>
            <w:sz w:val="22"/>
            <w:szCs w:val="22"/>
            <w:lang w:val="en-US" w:eastAsia="en-US"/>
          </w:rPr>
          <w:tab/>
        </w:r>
        <w:r w:rsidRPr="00501A12">
          <w:rPr>
            <w:rStyle w:val="af"/>
            <w:b/>
            <w:noProof/>
          </w:rPr>
          <w:t>Опис предметного середовища</w:t>
        </w:r>
        <w:r>
          <w:rPr>
            <w:noProof/>
            <w:webHidden/>
          </w:rPr>
          <w:tab/>
        </w:r>
        <w:r>
          <w:rPr>
            <w:noProof/>
            <w:webHidden/>
          </w:rPr>
          <w:fldChar w:fldCharType="begin"/>
        </w:r>
        <w:r>
          <w:rPr>
            <w:noProof/>
            <w:webHidden/>
          </w:rPr>
          <w:instrText xml:space="preserve"> PAGEREF _Toc482921356 \h </w:instrText>
        </w:r>
        <w:r>
          <w:rPr>
            <w:noProof/>
            <w:webHidden/>
          </w:rPr>
        </w:r>
        <w:r>
          <w:rPr>
            <w:noProof/>
            <w:webHidden/>
          </w:rPr>
          <w:fldChar w:fldCharType="separate"/>
        </w:r>
        <w:r>
          <w:rPr>
            <w:noProof/>
            <w:webHidden/>
          </w:rPr>
          <w:t>6</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57" w:history="1">
        <w:r w:rsidRPr="00501A12">
          <w:rPr>
            <w:rStyle w:val="af"/>
            <w:b/>
            <w:noProof/>
            <w:lang w:val="ru-RU"/>
          </w:rPr>
          <w:t>1.1.1</w:t>
        </w:r>
        <w:r>
          <w:rPr>
            <w:rFonts w:asciiTheme="minorHAnsi" w:eastAsiaTheme="minorEastAsia" w:hAnsiTheme="minorHAnsi" w:cstheme="minorBidi"/>
            <w:i w:val="0"/>
            <w:iCs w:val="0"/>
            <w:noProof/>
            <w:sz w:val="22"/>
            <w:szCs w:val="22"/>
            <w:lang w:val="en-US" w:eastAsia="en-US"/>
          </w:rPr>
          <w:tab/>
        </w:r>
        <w:r w:rsidRPr="00501A12">
          <w:rPr>
            <w:rStyle w:val="af"/>
            <w:b/>
            <w:noProof/>
          </w:rPr>
          <w:t>Опис процесу</w:t>
        </w:r>
        <w:r w:rsidRPr="00501A12">
          <w:rPr>
            <w:rStyle w:val="af"/>
            <w:b/>
            <w:noProof/>
            <w:lang w:val="ru-RU"/>
          </w:rPr>
          <w:t xml:space="preserve"> </w:t>
        </w:r>
        <w:r w:rsidRPr="00501A12">
          <w:rPr>
            <w:rStyle w:val="af"/>
            <w:b/>
            <w:noProof/>
          </w:rPr>
          <w:t>діяльності</w:t>
        </w:r>
        <w:r>
          <w:rPr>
            <w:noProof/>
            <w:webHidden/>
          </w:rPr>
          <w:tab/>
        </w:r>
        <w:r>
          <w:rPr>
            <w:noProof/>
            <w:webHidden/>
          </w:rPr>
          <w:fldChar w:fldCharType="begin"/>
        </w:r>
        <w:r>
          <w:rPr>
            <w:noProof/>
            <w:webHidden/>
          </w:rPr>
          <w:instrText xml:space="preserve"> PAGEREF _Toc482921357 \h </w:instrText>
        </w:r>
        <w:r>
          <w:rPr>
            <w:noProof/>
            <w:webHidden/>
          </w:rPr>
        </w:r>
        <w:r>
          <w:rPr>
            <w:noProof/>
            <w:webHidden/>
          </w:rPr>
          <w:fldChar w:fldCharType="separate"/>
        </w:r>
        <w:r>
          <w:rPr>
            <w:noProof/>
            <w:webHidden/>
          </w:rPr>
          <w:t>7</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58" w:history="1">
        <w:r w:rsidRPr="00501A12">
          <w:rPr>
            <w:rStyle w:val="af"/>
            <w:b/>
            <w:noProof/>
            <w:lang w:val="ru-RU"/>
          </w:rPr>
          <w:t>1.1.2</w:t>
        </w:r>
        <w:r>
          <w:rPr>
            <w:rFonts w:asciiTheme="minorHAnsi" w:eastAsiaTheme="minorEastAsia" w:hAnsiTheme="minorHAnsi" w:cstheme="minorBidi"/>
            <w:i w:val="0"/>
            <w:iCs w:val="0"/>
            <w:noProof/>
            <w:sz w:val="22"/>
            <w:szCs w:val="22"/>
            <w:lang w:val="en-US" w:eastAsia="en-US"/>
          </w:rPr>
          <w:tab/>
        </w:r>
        <w:r w:rsidRPr="00501A12">
          <w:rPr>
            <w:rStyle w:val="af"/>
            <w:b/>
            <w:noProof/>
          </w:rPr>
          <w:t>Опис функціональної моделі</w:t>
        </w:r>
        <w:r>
          <w:rPr>
            <w:noProof/>
            <w:webHidden/>
          </w:rPr>
          <w:tab/>
        </w:r>
        <w:r>
          <w:rPr>
            <w:noProof/>
            <w:webHidden/>
          </w:rPr>
          <w:fldChar w:fldCharType="begin"/>
        </w:r>
        <w:r>
          <w:rPr>
            <w:noProof/>
            <w:webHidden/>
          </w:rPr>
          <w:instrText xml:space="preserve"> PAGEREF _Toc482921358 \h </w:instrText>
        </w:r>
        <w:r>
          <w:rPr>
            <w:noProof/>
            <w:webHidden/>
          </w:rPr>
        </w:r>
        <w:r>
          <w:rPr>
            <w:noProof/>
            <w:webHidden/>
          </w:rPr>
          <w:fldChar w:fldCharType="separate"/>
        </w:r>
        <w:r>
          <w:rPr>
            <w:noProof/>
            <w:webHidden/>
          </w:rPr>
          <w:t>8</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59" w:history="1">
        <w:r w:rsidRPr="00501A12">
          <w:rPr>
            <w:rStyle w:val="af"/>
            <w:b/>
            <w:noProof/>
            <w:lang w:val="ru-RU"/>
          </w:rPr>
          <w:t>1.2</w:t>
        </w:r>
        <w:r>
          <w:rPr>
            <w:rFonts w:asciiTheme="minorHAnsi" w:eastAsiaTheme="minorEastAsia" w:hAnsiTheme="minorHAnsi" w:cstheme="minorBidi"/>
            <w:smallCaps w:val="0"/>
            <w:noProof/>
            <w:sz w:val="22"/>
            <w:szCs w:val="22"/>
            <w:lang w:val="en-US" w:eastAsia="en-US"/>
          </w:rPr>
          <w:tab/>
        </w:r>
        <w:r w:rsidRPr="00501A12">
          <w:rPr>
            <w:rStyle w:val="af"/>
            <w:b/>
            <w:noProof/>
          </w:rPr>
          <w:t>Огляд наявних аналогів</w:t>
        </w:r>
        <w:r>
          <w:rPr>
            <w:noProof/>
            <w:webHidden/>
          </w:rPr>
          <w:tab/>
        </w:r>
        <w:r>
          <w:rPr>
            <w:noProof/>
            <w:webHidden/>
          </w:rPr>
          <w:fldChar w:fldCharType="begin"/>
        </w:r>
        <w:r>
          <w:rPr>
            <w:noProof/>
            <w:webHidden/>
          </w:rPr>
          <w:instrText xml:space="preserve"> PAGEREF _Toc482921359 \h </w:instrText>
        </w:r>
        <w:r>
          <w:rPr>
            <w:noProof/>
            <w:webHidden/>
          </w:rPr>
        </w:r>
        <w:r>
          <w:rPr>
            <w:noProof/>
            <w:webHidden/>
          </w:rPr>
          <w:fldChar w:fldCharType="separate"/>
        </w:r>
        <w:r>
          <w:rPr>
            <w:noProof/>
            <w:webHidden/>
          </w:rPr>
          <w:t>10</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0" w:history="1">
        <w:r w:rsidRPr="00501A12">
          <w:rPr>
            <w:rStyle w:val="af"/>
            <w:b/>
            <w:noProof/>
          </w:rPr>
          <w:t>1.3</w:t>
        </w:r>
        <w:r>
          <w:rPr>
            <w:rFonts w:asciiTheme="minorHAnsi" w:eastAsiaTheme="minorEastAsia" w:hAnsiTheme="minorHAnsi" w:cstheme="minorBidi"/>
            <w:smallCaps w:val="0"/>
            <w:noProof/>
            <w:sz w:val="22"/>
            <w:szCs w:val="22"/>
            <w:lang w:val="en-US" w:eastAsia="en-US"/>
          </w:rPr>
          <w:tab/>
        </w:r>
        <w:r w:rsidRPr="00501A12">
          <w:rPr>
            <w:rStyle w:val="af"/>
            <w:b/>
            <w:noProof/>
          </w:rPr>
          <w:t>Постановка задачі</w:t>
        </w:r>
        <w:r>
          <w:rPr>
            <w:noProof/>
            <w:webHidden/>
          </w:rPr>
          <w:tab/>
        </w:r>
        <w:r>
          <w:rPr>
            <w:noProof/>
            <w:webHidden/>
          </w:rPr>
          <w:fldChar w:fldCharType="begin"/>
        </w:r>
        <w:r>
          <w:rPr>
            <w:noProof/>
            <w:webHidden/>
          </w:rPr>
          <w:instrText xml:space="preserve"> PAGEREF _Toc482921360 \h </w:instrText>
        </w:r>
        <w:r>
          <w:rPr>
            <w:noProof/>
            <w:webHidden/>
          </w:rPr>
        </w:r>
        <w:r>
          <w:rPr>
            <w:noProof/>
            <w:webHidden/>
          </w:rPr>
          <w:fldChar w:fldCharType="separate"/>
        </w:r>
        <w:r>
          <w:rPr>
            <w:noProof/>
            <w:webHidden/>
          </w:rPr>
          <w:t>12</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61" w:history="1">
        <w:r w:rsidRPr="00501A12">
          <w:rPr>
            <w:rStyle w:val="af"/>
            <w:b/>
            <w:noProof/>
            <w:lang w:val="ru-RU"/>
          </w:rPr>
          <w:t>1.3.1</w:t>
        </w:r>
        <w:r>
          <w:rPr>
            <w:rFonts w:asciiTheme="minorHAnsi" w:eastAsiaTheme="minorEastAsia" w:hAnsiTheme="minorHAnsi" w:cstheme="minorBidi"/>
            <w:i w:val="0"/>
            <w:iCs w:val="0"/>
            <w:noProof/>
            <w:sz w:val="22"/>
            <w:szCs w:val="22"/>
            <w:lang w:val="en-US" w:eastAsia="en-US"/>
          </w:rPr>
          <w:tab/>
        </w:r>
        <w:r w:rsidRPr="00501A12">
          <w:rPr>
            <w:rStyle w:val="af"/>
            <w:b/>
            <w:noProof/>
          </w:rPr>
          <w:t>Призначення розробки</w:t>
        </w:r>
        <w:r>
          <w:rPr>
            <w:noProof/>
            <w:webHidden/>
          </w:rPr>
          <w:tab/>
        </w:r>
        <w:r>
          <w:rPr>
            <w:noProof/>
            <w:webHidden/>
          </w:rPr>
          <w:fldChar w:fldCharType="begin"/>
        </w:r>
        <w:r>
          <w:rPr>
            <w:noProof/>
            <w:webHidden/>
          </w:rPr>
          <w:instrText xml:space="preserve"> PAGEREF _Toc482921361 \h </w:instrText>
        </w:r>
        <w:r>
          <w:rPr>
            <w:noProof/>
            <w:webHidden/>
          </w:rPr>
        </w:r>
        <w:r>
          <w:rPr>
            <w:noProof/>
            <w:webHidden/>
          </w:rPr>
          <w:fldChar w:fldCharType="separate"/>
        </w:r>
        <w:r>
          <w:rPr>
            <w:noProof/>
            <w:webHidden/>
          </w:rPr>
          <w:t>12</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62" w:history="1">
        <w:r w:rsidRPr="00501A12">
          <w:rPr>
            <w:rStyle w:val="af"/>
            <w:b/>
            <w:noProof/>
          </w:rPr>
          <w:t>1.3.2</w:t>
        </w:r>
        <w:r>
          <w:rPr>
            <w:rFonts w:asciiTheme="minorHAnsi" w:eastAsiaTheme="minorEastAsia" w:hAnsiTheme="minorHAnsi" w:cstheme="minorBidi"/>
            <w:i w:val="0"/>
            <w:iCs w:val="0"/>
            <w:noProof/>
            <w:sz w:val="22"/>
            <w:szCs w:val="22"/>
            <w:lang w:val="en-US" w:eastAsia="en-US"/>
          </w:rPr>
          <w:tab/>
        </w:r>
        <w:r w:rsidRPr="00501A12">
          <w:rPr>
            <w:rStyle w:val="af"/>
            <w:b/>
            <w:noProof/>
          </w:rPr>
          <w:t>Цілі та задачі розробки</w:t>
        </w:r>
        <w:r>
          <w:rPr>
            <w:noProof/>
            <w:webHidden/>
          </w:rPr>
          <w:tab/>
        </w:r>
        <w:r>
          <w:rPr>
            <w:noProof/>
            <w:webHidden/>
          </w:rPr>
          <w:fldChar w:fldCharType="begin"/>
        </w:r>
        <w:r>
          <w:rPr>
            <w:noProof/>
            <w:webHidden/>
          </w:rPr>
          <w:instrText xml:space="preserve"> PAGEREF _Toc482921362 \h </w:instrText>
        </w:r>
        <w:r>
          <w:rPr>
            <w:noProof/>
            <w:webHidden/>
          </w:rPr>
        </w:r>
        <w:r>
          <w:rPr>
            <w:noProof/>
            <w:webHidden/>
          </w:rPr>
          <w:fldChar w:fldCharType="separate"/>
        </w:r>
        <w:r>
          <w:rPr>
            <w:noProof/>
            <w:webHidden/>
          </w:rPr>
          <w:t>12</w:t>
        </w:r>
        <w:r>
          <w:rPr>
            <w:noProof/>
            <w:webHidden/>
          </w:rPr>
          <w:fldChar w:fldCharType="end"/>
        </w:r>
      </w:hyperlink>
    </w:p>
    <w:p w:rsidR="00DC33AE" w:rsidRDefault="00DC33AE">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63" w:history="1">
        <w:r w:rsidRPr="00501A12">
          <w:rPr>
            <w:rStyle w:val="af"/>
            <w:b/>
            <w:noProof/>
          </w:rPr>
          <w:t>Висновок до розділу</w:t>
        </w:r>
        <w:r>
          <w:rPr>
            <w:noProof/>
            <w:webHidden/>
          </w:rPr>
          <w:tab/>
        </w:r>
        <w:r>
          <w:rPr>
            <w:noProof/>
            <w:webHidden/>
          </w:rPr>
          <w:fldChar w:fldCharType="begin"/>
        </w:r>
        <w:r>
          <w:rPr>
            <w:noProof/>
            <w:webHidden/>
          </w:rPr>
          <w:instrText xml:space="preserve"> PAGEREF _Toc482921363 \h </w:instrText>
        </w:r>
        <w:r>
          <w:rPr>
            <w:noProof/>
            <w:webHidden/>
          </w:rPr>
        </w:r>
        <w:r>
          <w:rPr>
            <w:noProof/>
            <w:webHidden/>
          </w:rPr>
          <w:fldChar w:fldCharType="separate"/>
        </w:r>
        <w:r>
          <w:rPr>
            <w:noProof/>
            <w:webHidden/>
          </w:rPr>
          <w:t>13</w:t>
        </w:r>
        <w:r>
          <w:rPr>
            <w:noProof/>
            <w:webHidden/>
          </w:rPr>
          <w:fldChar w:fldCharType="end"/>
        </w:r>
      </w:hyperlink>
    </w:p>
    <w:p w:rsidR="00DC33AE" w:rsidRDefault="00DC33AE">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64" w:history="1">
        <w:r w:rsidRPr="00501A12">
          <w:rPr>
            <w:rStyle w:val="af"/>
            <w:noProof/>
          </w:rPr>
          <w:t>2</w:t>
        </w:r>
        <w:r>
          <w:rPr>
            <w:rFonts w:asciiTheme="minorHAnsi" w:eastAsiaTheme="minorEastAsia" w:hAnsiTheme="minorHAnsi" w:cstheme="minorBidi"/>
            <w:b w:val="0"/>
            <w:bCs w:val="0"/>
            <w:caps w:val="0"/>
            <w:noProof/>
            <w:sz w:val="22"/>
            <w:szCs w:val="22"/>
            <w:lang w:val="en-US" w:eastAsia="en-US"/>
          </w:rPr>
          <w:tab/>
        </w:r>
        <w:r w:rsidRPr="00501A12">
          <w:rPr>
            <w:rStyle w:val="af"/>
            <w:noProof/>
          </w:rPr>
          <w:t>Інформаційне забезпечення</w:t>
        </w:r>
        <w:r>
          <w:rPr>
            <w:noProof/>
            <w:webHidden/>
          </w:rPr>
          <w:tab/>
        </w:r>
        <w:r>
          <w:rPr>
            <w:noProof/>
            <w:webHidden/>
          </w:rPr>
          <w:fldChar w:fldCharType="begin"/>
        </w:r>
        <w:r>
          <w:rPr>
            <w:noProof/>
            <w:webHidden/>
          </w:rPr>
          <w:instrText xml:space="preserve"> PAGEREF _Toc482921364 \h </w:instrText>
        </w:r>
        <w:r>
          <w:rPr>
            <w:noProof/>
            <w:webHidden/>
          </w:rPr>
        </w:r>
        <w:r>
          <w:rPr>
            <w:noProof/>
            <w:webHidden/>
          </w:rPr>
          <w:fldChar w:fldCharType="separate"/>
        </w:r>
        <w:r>
          <w:rPr>
            <w:noProof/>
            <w:webHidden/>
          </w:rPr>
          <w:t>15</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5" w:history="1">
        <w:r w:rsidRPr="00501A12">
          <w:rPr>
            <w:rStyle w:val="af"/>
            <w:b/>
            <w:noProof/>
          </w:rPr>
          <w:t>2.1</w:t>
        </w:r>
        <w:r>
          <w:rPr>
            <w:rFonts w:asciiTheme="minorHAnsi" w:eastAsiaTheme="minorEastAsia" w:hAnsiTheme="minorHAnsi" w:cstheme="minorBidi"/>
            <w:smallCaps w:val="0"/>
            <w:noProof/>
            <w:sz w:val="22"/>
            <w:szCs w:val="22"/>
            <w:lang w:val="en-US" w:eastAsia="en-US"/>
          </w:rPr>
          <w:tab/>
        </w:r>
        <w:r w:rsidRPr="00501A12">
          <w:rPr>
            <w:rStyle w:val="af"/>
            <w:b/>
            <w:noProof/>
          </w:rPr>
          <w:t>Вхідні дані</w:t>
        </w:r>
        <w:r>
          <w:rPr>
            <w:noProof/>
            <w:webHidden/>
          </w:rPr>
          <w:tab/>
        </w:r>
        <w:r>
          <w:rPr>
            <w:noProof/>
            <w:webHidden/>
          </w:rPr>
          <w:fldChar w:fldCharType="begin"/>
        </w:r>
        <w:r>
          <w:rPr>
            <w:noProof/>
            <w:webHidden/>
          </w:rPr>
          <w:instrText xml:space="preserve"> PAGEREF _Toc482921365 \h </w:instrText>
        </w:r>
        <w:r>
          <w:rPr>
            <w:noProof/>
            <w:webHidden/>
          </w:rPr>
        </w:r>
        <w:r>
          <w:rPr>
            <w:noProof/>
            <w:webHidden/>
          </w:rPr>
          <w:fldChar w:fldCharType="separate"/>
        </w:r>
        <w:r>
          <w:rPr>
            <w:noProof/>
            <w:webHidden/>
          </w:rPr>
          <w:t>15</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6" w:history="1">
        <w:r w:rsidRPr="00501A12">
          <w:rPr>
            <w:rStyle w:val="af"/>
            <w:b/>
            <w:noProof/>
          </w:rPr>
          <w:t>2.2</w:t>
        </w:r>
        <w:r>
          <w:rPr>
            <w:rFonts w:asciiTheme="minorHAnsi" w:eastAsiaTheme="minorEastAsia" w:hAnsiTheme="minorHAnsi" w:cstheme="minorBidi"/>
            <w:smallCaps w:val="0"/>
            <w:noProof/>
            <w:sz w:val="22"/>
            <w:szCs w:val="22"/>
            <w:lang w:val="en-US" w:eastAsia="en-US"/>
          </w:rPr>
          <w:tab/>
        </w:r>
        <w:r w:rsidRPr="00501A12">
          <w:rPr>
            <w:rStyle w:val="af"/>
            <w:b/>
            <w:noProof/>
          </w:rPr>
          <w:t>Вихідні дані</w:t>
        </w:r>
        <w:r>
          <w:rPr>
            <w:noProof/>
            <w:webHidden/>
          </w:rPr>
          <w:tab/>
        </w:r>
        <w:r>
          <w:rPr>
            <w:noProof/>
            <w:webHidden/>
          </w:rPr>
          <w:fldChar w:fldCharType="begin"/>
        </w:r>
        <w:r>
          <w:rPr>
            <w:noProof/>
            <w:webHidden/>
          </w:rPr>
          <w:instrText xml:space="preserve"> PAGEREF _Toc482921366 \h </w:instrText>
        </w:r>
        <w:r>
          <w:rPr>
            <w:noProof/>
            <w:webHidden/>
          </w:rPr>
        </w:r>
        <w:r>
          <w:rPr>
            <w:noProof/>
            <w:webHidden/>
          </w:rPr>
          <w:fldChar w:fldCharType="separate"/>
        </w:r>
        <w:r>
          <w:rPr>
            <w:noProof/>
            <w:webHidden/>
          </w:rPr>
          <w:t>15</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7" w:history="1">
        <w:r w:rsidRPr="00501A12">
          <w:rPr>
            <w:rStyle w:val="af"/>
            <w:b/>
            <w:noProof/>
          </w:rPr>
          <w:t>2.3</w:t>
        </w:r>
        <w:r>
          <w:rPr>
            <w:rFonts w:asciiTheme="minorHAnsi" w:eastAsiaTheme="minorEastAsia" w:hAnsiTheme="minorHAnsi" w:cstheme="minorBidi"/>
            <w:smallCaps w:val="0"/>
            <w:noProof/>
            <w:sz w:val="22"/>
            <w:szCs w:val="22"/>
            <w:lang w:val="en-US" w:eastAsia="en-US"/>
          </w:rPr>
          <w:tab/>
        </w:r>
        <w:r w:rsidRPr="00501A12">
          <w:rPr>
            <w:rStyle w:val="af"/>
            <w:b/>
            <w:noProof/>
          </w:rPr>
          <w:t>Опис структури бази даних</w:t>
        </w:r>
        <w:r>
          <w:rPr>
            <w:noProof/>
            <w:webHidden/>
          </w:rPr>
          <w:tab/>
        </w:r>
        <w:r>
          <w:rPr>
            <w:noProof/>
            <w:webHidden/>
          </w:rPr>
          <w:fldChar w:fldCharType="begin"/>
        </w:r>
        <w:r>
          <w:rPr>
            <w:noProof/>
            <w:webHidden/>
          </w:rPr>
          <w:instrText xml:space="preserve"> PAGEREF _Toc482921367 \h </w:instrText>
        </w:r>
        <w:r>
          <w:rPr>
            <w:noProof/>
            <w:webHidden/>
          </w:rPr>
        </w:r>
        <w:r>
          <w:rPr>
            <w:noProof/>
            <w:webHidden/>
          </w:rPr>
          <w:fldChar w:fldCharType="separate"/>
        </w:r>
        <w:r>
          <w:rPr>
            <w:noProof/>
            <w:webHidden/>
          </w:rPr>
          <w:t>16</w:t>
        </w:r>
        <w:r>
          <w:rPr>
            <w:noProof/>
            <w:webHidden/>
          </w:rPr>
          <w:fldChar w:fldCharType="end"/>
        </w:r>
      </w:hyperlink>
    </w:p>
    <w:p w:rsidR="00DC33AE" w:rsidRDefault="00DC33AE">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68" w:history="1">
        <w:r w:rsidRPr="00501A12">
          <w:rPr>
            <w:rStyle w:val="af"/>
            <w:b/>
            <w:noProof/>
          </w:rPr>
          <w:t>Висновок до розділу</w:t>
        </w:r>
        <w:r>
          <w:rPr>
            <w:noProof/>
            <w:webHidden/>
          </w:rPr>
          <w:tab/>
        </w:r>
        <w:r>
          <w:rPr>
            <w:noProof/>
            <w:webHidden/>
          </w:rPr>
          <w:fldChar w:fldCharType="begin"/>
        </w:r>
        <w:r>
          <w:rPr>
            <w:noProof/>
            <w:webHidden/>
          </w:rPr>
          <w:instrText xml:space="preserve"> PAGEREF _Toc482921368 \h </w:instrText>
        </w:r>
        <w:r>
          <w:rPr>
            <w:noProof/>
            <w:webHidden/>
          </w:rPr>
        </w:r>
        <w:r>
          <w:rPr>
            <w:noProof/>
            <w:webHidden/>
          </w:rPr>
          <w:fldChar w:fldCharType="separate"/>
        </w:r>
        <w:r>
          <w:rPr>
            <w:noProof/>
            <w:webHidden/>
          </w:rPr>
          <w:t>18</w:t>
        </w:r>
        <w:r>
          <w:rPr>
            <w:noProof/>
            <w:webHidden/>
          </w:rPr>
          <w:fldChar w:fldCharType="end"/>
        </w:r>
      </w:hyperlink>
    </w:p>
    <w:p w:rsidR="00DC33AE" w:rsidRDefault="00DC33AE">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69" w:history="1">
        <w:r w:rsidRPr="00501A12">
          <w:rPr>
            <w:rStyle w:val="af"/>
            <w:noProof/>
          </w:rPr>
          <w:t>3</w:t>
        </w:r>
        <w:r>
          <w:rPr>
            <w:rFonts w:asciiTheme="minorHAnsi" w:eastAsiaTheme="minorEastAsia" w:hAnsiTheme="minorHAnsi" w:cstheme="minorBidi"/>
            <w:b w:val="0"/>
            <w:bCs w:val="0"/>
            <w:caps w:val="0"/>
            <w:noProof/>
            <w:sz w:val="22"/>
            <w:szCs w:val="22"/>
            <w:lang w:val="en-US" w:eastAsia="en-US"/>
          </w:rPr>
          <w:tab/>
        </w:r>
        <w:r w:rsidRPr="00501A12">
          <w:rPr>
            <w:rStyle w:val="af"/>
            <w:noProof/>
          </w:rPr>
          <w:t>Математичне забезпечення</w:t>
        </w:r>
        <w:r>
          <w:rPr>
            <w:noProof/>
            <w:webHidden/>
          </w:rPr>
          <w:tab/>
        </w:r>
        <w:r>
          <w:rPr>
            <w:noProof/>
            <w:webHidden/>
          </w:rPr>
          <w:fldChar w:fldCharType="begin"/>
        </w:r>
        <w:r>
          <w:rPr>
            <w:noProof/>
            <w:webHidden/>
          </w:rPr>
          <w:instrText xml:space="preserve"> PAGEREF _Toc482921369 \h </w:instrText>
        </w:r>
        <w:r>
          <w:rPr>
            <w:noProof/>
            <w:webHidden/>
          </w:rPr>
        </w:r>
        <w:r>
          <w:rPr>
            <w:noProof/>
            <w:webHidden/>
          </w:rPr>
          <w:fldChar w:fldCharType="separate"/>
        </w:r>
        <w:r>
          <w:rPr>
            <w:noProof/>
            <w:webHidden/>
          </w:rPr>
          <w:t>20</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0" w:history="1">
        <w:r w:rsidRPr="00501A12">
          <w:rPr>
            <w:rStyle w:val="af"/>
            <w:b/>
            <w:noProof/>
            <w:lang w:val="ru-RU"/>
          </w:rPr>
          <w:t>3.1</w:t>
        </w:r>
        <w:r>
          <w:rPr>
            <w:rFonts w:asciiTheme="minorHAnsi" w:eastAsiaTheme="minorEastAsia" w:hAnsiTheme="minorHAnsi" w:cstheme="minorBidi"/>
            <w:smallCaps w:val="0"/>
            <w:noProof/>
            <w:sz w:val="22"/>
            <w:szCs w:val="22"/>
            <w:lang w:val="en-US" w:eastAsia="en-US"/>
          </w:rPr>
          <w:tab/>
        </w:r>
        <w:r w:rsidRPr="00501A12">
          <w:rPr>
            <w:rStyle w:val="af"/>
            <w:b/>
            <w:noProof/>
          </w:rPr>
          <w:t>Змістовна постановка задачі</w:t>
        </w:r>
        <w:r>
          <w:rPr>
            <w:noProof/>
            <w:webHidden/>
          </w:rPr>
          <w:tab/>
        </w:r>
        <w:r>
          <w:rPr>
            <w:noProof/>
            <w:webHidden/>
          </w:rPr>
          <w:fldChar w:fldCharType="begin"/>
        </w:r>
        <w:r>
          <w:rPr>
            <w:noProof/>
            <w:webHidden/>
          </w:rPr>
          <w:instrText xml:space="preserve"> PAGEREF _Toc482921370 \h </w:instrText>
        </w:r>
        <w:r>
          <w:rPr>
            <w:noProof/>
            <w:webHidden/>
          </w:rPr>
        </w:r>
        <w:r>
          <w:rPr>
            <w:noProof/>
            <w:webHidden/>
          </w:rPr>
          <w:fldChar w:fldCharType="separate"/>
        </w:r>
        <w:r>
          <w:rPr>
            <w:noProof/>
            <w:webHidden/>
          </w:rPr>
          <w:t>20</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1" w:history="1">
        <w:r w:rsidRPr="00501A12">
          <w:rPr>
            <w:rStyle w:val="af"/>
            <w:b/>
            <w:noProof/>
            <w:lang w:val="ru-RU"/>
          </w:rPr>
          <w:t>3.2</w:t>
        </w:r>
        <w:r>
          <w:rPr>
            <w:rFonts w:asciiTheme="minorHAnsi" w:eastAsiaTheme="minorEastAsia" w:hAnsiTheme="minorHAnsi" w:cstheme="minorBidi"/>
            <w:smallCaps w:val="0"/>
            <w:noProof/>
            <w:sz w:val="22"/>
            <w:szCs w:val="22"/>
            <w:lang w:val="en-US" w:eastAsia="en-US"/>
          </w:rPr>
          <w:tab/>
        </w:r>
        <w:r w:rsidRPr="00501A12">
          <w:rPr>
            <w:rStyle w:val="af"/>
            <w:b/>
            <w:noProof/>
          </w:rPr>
          <w:t>Математична постановка задачі</w:t>
        </w:r>
        <w:r>
          <w:rPr>
            <w:noProof/>
            <w:webHidden/>
          </w:rPr>
          <w:tab/>
        </w:r>
        <w:r>
          <w:rPr>
            <w:noProof/>
            <w:webHidden/>
          </w:rPr>
          <w:fldChar w:fldCharType="begin"/>
        </w:r>
        <w:r>
          <w:rPr>
            <w:noProof/>
            <w:webHidden/>
          </w:rPr>
          <w:instrText xml:space="preserve"> PAGEREF _Toc482921371 \h </w:instrText>
        </w:r>
        <w:r>
          <w:rPr>
            <w:noProof/>
            <w:webHidden/>
          </w:rPr>
        </w:r>
        <w:r>
          <w:rPr>
            <w:noProof/>
            <w:webHidden/>
          </w:rPr>
          <w:fldChar w:fldCharType="separate"/>
        </w:r>
        <w:r>
          <w:rPr>
            <w:noProof/>
            <w:webHidden/>
          </w:rPr>
          <w:t>20</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2" w:history="1">
        <w:r w:rsidRPr="00501A12">
          <w:rPr>
            <w:rStyle w:val="af"/>
            <w:b/>
            <w:noProof/>
            <w:lang w:val="en-US"/>
          </w:rPr>
          <w:t>3.3</w:t>
        </w:r>
        <w:r>
          <w:rPr>
            <w:rFonts w:asciiTheme="minorHAnsi" w:eastAsiaTheme="minorEastAsia" w:hAnsiTheme="minorHAnsi" w:cstheme="minorBidi"/>
            <w:smallCaps w:val="0"/>
            <w:noProof/>
            <w:sz w:val="22"/>
            <w:szCs w:val="22"/>
            <w:lang w:val="en-US" w:eastAsia="en-US"/>
          </w:rPr>
          <w:tab/>
        </w:r>
        <w:r w:rsidRPr="00501A12">
          <w:rPr>
            <w:rStyle w:val="af"/>
            <w:b/>
            <w:noProof/>
          </w:rPr>
          <w:t>Обґрунтування методу розв’язання</w:t>
        </w:r>
        <w:r>
          <w:rPr>
            <w:noProof/>
            <w:webHidden/>
          </w:rPr>
          <w:tab/>
        </w:r>
        <w:r>
          <w:rPr>
            <w:noProof/>
            <w:webHidden/>
          </w:rPr>
          <w:fldChar w:fldCharType="begin"/>
        </w:r>
        <w:r>
          <w:rPr>
            <w:noProof/>
            <w:webHidden/>
          </w:rPr>
          <w:instrText xml:space="preserve"> PAGEREF _Toc482921372 \h </w:instrText>
        </w:r>
        <w:r>
          <w:rPr>
            <w:noProof/>
            <w:webHidden/>
          </w:rPr>
        </w:r>
        <w:r>
          <w:rPr>
            <w:noProof/>
            <w:webHidden/>
          </w:rPr>
          <w:fldChar w:fldCharType="separate"/>
        </w:r>
        <w:r>
          <w:rPr>
            <w:noProof/>
            <w:webHidden/>
          </w:rPr>
          <w:t>21</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3" w:history="1">
        <w:r w:rsidRPr="00501A12">
          <w:rPr>
            <w:rStyle w:val="af"/>
            <w:b/>
            <w:noProof/>
          </w:rPr>
          <w:t>3.4</w:t>
        </w:r>
        <w:r>
          <w:rPr>
            <w:rFonts w:asciiTheme="minorHAnsi" w:eastAsiaTheme="minorEastAsia" w:hAnsiTheme="minorHAnsi" w:cstheme="minorBidi"/>
            <w:smallCaps w:val="0"/>
            <w:noProof/>
            <w:sz w:val="22"/>
            <w:szCs w:val="22"/>
            <w:lang w:val="en-US" w:eastAsia="en-US"/>
          </w:rPr>
          <w:tab/>
        </w:r>
        <w:r w:rsidRPr="00501A12">
          <w:rPr>
            <w:rStyle w:val="af"/>
            <w:b/>
            <w:noProof/>
          </w:rPr>
          <w:t>Опис методів розв’язання</w:t>
        </w:r>
        <w:r>
          <w:rPr>
            <w:noProof/>
            <w:webHidden/>
          </w:rPr>
          <w:tab/>
        </w:r>
        <w:r>
          <w:rPr>
            <w:noProof/>
            <w:webHidden/>
          </w:rPr>
          <w:fldChar w:fldCharType="begin"/>
        </w:r>
        <w:r>
          <w:rPr>
            <w:noProof/>
            <w:webHidden/>
          </w:rPr>
          <w:instrText xml:space="preserve"> PAGEREF _Toc482921373 \h </w:instrText>
        </w:r>
        <w:r>
          <w:rPr>
            <w:noProof/>
            <w:webHidden/>
          </w:rPr>
        </w:r>
        <w:r>
          <w:rPr>
            <w:noProof/>
            <w:webHidden/>
          </w:rPr>
          <w:fldChar w:fldCharType="separate"/>
        </w:r>
        <w:r>
          <w:rPr>
            <w:noProof/>
            <w:webHidden/>
          </w:rPr>
          <w:t>22</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74" w:history="1">
        <w:r w:rsidRPr="00501A12">
          <w:rPr>
            <w:rStyle w:val="af"/>
            <w:b/>
            <w:noProof/>
            <w:lang w:eastAsia="en-US"/>
          </w:rPr>
          <w:t>3.4.1</w:t>
        </w:r>
        <w:r>
          <w:rPr>
            <w:rFonts w:asciiTheme="minorHAnsi" w:eastAsiaTheme="minorEastAsia" w:hAnsiTheme="minorHAnsi" w:cstheme="minorBidi"/>
            <w:i w:val="0"/>
            <w:iCs w:val="0"/>
            <w:noProof/>
            <w:sz w:val="22"/>
            <w:szCs w:val="22"/>
            <w:lang w:val="en-US" w:eastAsia="en-US"/>
          </w:rPr>
          <w:tab/>
        </w:r>
        <w:r w:rsidRPr="00501A12">
          <w:rPr>
            <w:rStyle w:val="af"/>
            <w:b/>
            <w:noProof/>
            <w:lang w:eastAsia="en-US"/>
          </w:rPr>
          <w:t>Опис ПДС-алгоритму розв’язання задачі</w:t>
        </w:r>
        <w:r>
          <w:rPr>
            <w:noProof/>
            <w:webHidden/>
          </w:rPr>
          <w:tab/>
        </w:r>
        <w:r>
          <w:rPr>
            <w:noProof/>
            <w:webHidden/>
          </w:rPr>
          <w:fldChar w:fldCharType="begin"/>
        </w:r>
        <w:r>
          <w:rPr>
            <w:noProof/>
            <w:webHidden/>
          </w:rPr>
          <w:instrText xml:space="preserve"> PAGEREF _Toc482921374 \h </w:instrText>
        </w:r>
        <w:r>
          <w:rPr>
            <w:noProof/>
            <w:webHidden/>
          </w:rPr>
        </w:r>
        <w:r>
          <w:rPr>
            <w:noProof/>
            <w:webHidden/>
          </w:rPr>
          <w:fldChar w:fldCharType="separate"/>
        </w:r>
        <w:r>
          <w:rPr>
            <w:noProof/>
            <w:webHidden/>
          </w:rPr>
          <w:t>22</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75" w:history="1">
        <w:r w:rsidRPr="00501A12">
          <w:rPr>
            <w:rStyle w:val="af"/>
            <w:b/>
            <w:noProof/>
            <w:lang w:eastAsia="en-US"/>
          </w:rPr>
          <w:t>3.4.2</w:t>
        </w:r>
        <w:r>
          <w:rPr>
            <w:rFonts w:asciiTheme="minorHAnsi" w:eastAsiaTheme="minorEastAsia" w:hAnsiTheme="minorHAnsi" w:cstheme="minorBidi"/>
            <w:i w:val="0"/>
            <w:iCs w:val="0"/>
            <w:noProof/>
            <w:sz w:val="22"/>
            <w:szCs w:val="22"/>
            <w:lang w:val="en-US" w:eastAsia="en-US"/>
          </w:rPr>
          <w:tab/>
        </w:r>
        <w:r w:rsidRPr="00501A12">
          <w:rPr>
            <w:rStyle w:val="af"/>
            <w:b/>
            <w:noProof/>
            <w:lang w:eastAsia="en-US"/>
          </w:rPr>
          <w:t>Аналіз обчислювальної складності алгоритмів</w:t>
        </w:r>
        <w:r>
          <w:rPr>
            <w:noProof/>
            <w:webHidden/>
          </w:rPr>
          <w:tab/>
        </w:r>
        <w:r>
          <w:rPr>
            <w:noProof/>
            <w:webHidden/>
          </w:rPr>
          <w:fldChar w:fldCharType="begin"/>
        </w:r>
        <w:r>
          <w:rPr>
            <w:noProof/>
            <w:webHidden/>
          </w:rPr>
          <w:instrText xml:space="preserve"> PAGEREF _Toc482921375 \h </w:instrText>
        </w:r>
        <w:r>
          <w:rPr>
            <w:noProof/>
            <w:webHidden/>
          </w:rPr>
        </w:r>
        <w:r>
          <w:rPr>
            <w:noProof/>
            <w:webHidden/>
          </w:rPr>
          <w:fldChar w:fldCharType="separate"/>
        </w:r>
        <w:r>
          <w:rPr>
            <w:noProof/>
            <w:webHidden/>
          </w:rPr>
          <w:t>24</w:t>
        </w:r>
        <w:r>
          <w:rPr>
            <w:noProof/>
            <w:webHidden/>
          </w:rPr>
          <w:fldChar w:fldCharType="end"/>
        </w:r>
      </w:hyperlink>
    </w:p>
    <w:p w:rsidR="00DC33AE" w:rsidRDefault="00DC33AE">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76" w:history="1">
        <w:r w:rsidRPr="00501A12">
          <w:rPr>
            <w:rStyle w:val="af"/>
            <w:b/>
            <w:noProof/>
          </w:rPr>
          <w:t>Висновок до розділу</w:t>
        </w:r>
        <w:r>
          <w:rPr>
            <w:noProof/>
            <w:webHidden/>
          </w:rPr>
          <w:tab/>
        </w:r>
        <w:r>
          <w:rPr>
            <w:noProof/>
            <w:webHidden/>
          </w:rPr>
          <w:fldChar w:fldCharType="begin"/>
        </w:r>
        <w:r>
          <w:rPr>
            <w:noProof/>
            <w:webHidden/>
          </w:rPr>
          <w:instrText xml:space="preserve"> PAGEREF _Toc482921376 \h </w:instrText>
        </w:r>
        <w:r>
          <w:rPr>
            <w:noProof/>
            <w:webHidden/>
          </w:rPr>
        </w:r>
        <w:r>
          <w:rPr>
            <w:noProof/>
            <w:webHidden/>
          </w:rPr>
          <w:fldChar w:fldCharType="separate"/>
        </w:r>
        <w:r>
          <w:rPr>
            <w:noProof/>
            <w:webHidden/>
          </w:rPr>
          <w:t>25</w:t>
        </w:r>
        <w:r>
          <w:rPr>
            <w:noProof/>
            <w:webHidden/>
          </w:rPr>
          <w:fldChar w:fldCharType="end"/>
        </w:r>
      </w:hyperlink>
    </w:p>
    <w:p w:rsidR="00DC33AE" w:rsidRDefault="00DC33AE">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77" w:history="1">
        <w:r w:rsidRPr="00501A12">
          <w:rPr>
            <w:rStyle w:val="af"/>
            <w:noProof/>
          </w:rPr>
          <w:t>4</w:t>
        </w:r>
        <w:r>
          <w:rPr>
            <w:rFonts w:asciiTheme="minorHAnsi" w:eastAsiaTheme="minorEastAsia" w:hAnsiTheme="minorHAnsi" w:cstheme="minorBidi"/>
            <w:b w:val="0"/>
            <w:bCs w:val="0"/>
            <w:caps w:val="0"/>
            <w:noProof/>
            <w:sz w:val="22"/>
            <w:szCs w:val="22"/>
            <w:lang w:val="en-US" w:eastAsia="en-US"/>
          </w:rPr>
          <w:tab/>
        </w:r>
        <w:r w:rsidRPr="00501A12">
          <w:rPr>
            <w:rStyle w:val="af"/>
            <w:noProof/>
            <w:lang w:val="ru-RU"/>
          </w:rPr>
          <w:t xml:space="preserve">Програмне та технічне </w:t>
        </w:r>
        <w:r w:rsidRPr="00501A12">
          <w:rPr>
            <w:rStyle w:val="af"/>
            <w:noProof/>
          </w:rPr>
          <w:t>забезпечення</w:t>
        </w:r>
        <w:r>
          <w:rPr>
            <w:noProof/>
            <w:webHidden/>
          </w:rPr>
          <w:tab/>
        </w:r>
        <w:r>
          <w:rPr>
            <w:noProof/>
            <w:webHidden/>
          </w:rPr>
          <w:fldChar w:fldCharType="begin"/>
        </w:r>
        <w:r>
          <w:rPr>
            <w:noProof/>
            <w:webHidden/>
          </w:rPr>
          <w:instrText xml:space="preserve"> PAGEREF _Toc482921377 \h </w:instrText>
        </w:r>
        <w:r>
          <w:rPr>
            <w:noProof/>
            <w:webHidden/>
          </w:rPr>
        </w:r>
        <w:r>
          <w:rPr>
            <w:noProof/>
            <w:webHidden/>
          </w:rPr>
          <w:fldChar w:fldCharType="separate"/>
        </w:r>
        <w:r>
          <w:rPr>
            <w:noProof/>
            <w:webHidden/>
          </w:rPr>
          <w:t>27</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8" w:history="1">
        <w:r w:rsidRPr="00501A12">
          <w:rPr>
            <w:rStyle w:val="af"/>
            <w:b/>
            <w:noProof/>
            <w:lang w:val="en-US"/>
          </w:rPr>
          <w:t>4.1</w:t>
        </w:r>
        <w:r>
          <w:rPr>
            <w:rFonts w:asciiTheme="minorHAnsi" w:eastAsiaTheme="minorEastAsia" w:hAnsiTheme="minorHAnsi" w:cstheme="minorBidi"/>
            <w:smallCaps w:val="0"/>
            <w:noProof/>
            <w:sz w:val="22"/>
            <w:szCs w:val="22"/>
            <w:lang w:val="en-US" w:eastAsia="en-US"/>
          </w:rPr>
          <w:tab/>
        </w:r>
        <w:r w:rsidRPr="00501A12">
          <w:rPr>
            <w:rStyle w:val="af"/>
            <w:b/>
            <w:noProof/>
          </w:rPr>
          <w:t>Засоби розробки</w:t>
        </w:r>
        <w:r>
          <w:rPr>
            <w:noProof/>
            <w:webHidden/>
          </w:rPr>
          <w:tab/>
        </w:r>
        <w:r>
          <w:rPr>
            <w:noProof/>
            <w:webHidden/>
          </w:rPr>
          <w:fldChar w:fldCharType="begin"/>
        </w:r>
        <w:r>
          <w:rPr>
            <w:noProof/>
            <w:webHidden/>
          </w:rPr>
          <w:instrText xml:space="preserve"> PAGEREF _Toc482921378 \h </w:instrText>
        </w:r>
        <w:r>
          <w:rPr>
            <w:noProof/>
            <w:webHidden/>
          </w:rPr>
        </w:r>
        <w:r>
          <w:rPr>
            <w:noProof/>
            <w:webHidden/>
          </w:rPr>
          <w:fldChar w:fldCharType="separate"/>
        </w:r>
        <w:r>
          <w:rPr>
            <w:noProof/>
            <w:webHidden/>
          </w:rPr>
          <w:t>27</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9" w:history="1">
        <w:r w:rsidRPr="00501A12">
          <w:rPr>
            <w:rStyle w:val="af"/>
            <w:b/>
            <w:noProof/>
          </w:rPr>
          <w:t>4.2</w:t>
        </w:r>
        <w:r>
          <w:rPr>
            <w:rFonts w:asciiTheme="minorHAnsi" w:eastAsiaTheme="minorEastAsia" w:hAnsiTheme="minorHAnsi" w:cstheme="minorBidi"/>
            <w:smallCaps w:val="0"/>
            <w:noProof/>
            <w:sz w:val="22"/>
            <w:szCs w:val="22"/>
            <w:lang w:val="en-US" w:eastAsia="en-US"/>
          </w:rPr>
          <w:tab/>
        </w:r>
        <w:r w:rsidRPr="00501A12">
          <w:rPr>
            <w:rStyle w:val="af"/>
            <w:b/>
            <w:noProof/>
          </w:rPr>
          <w:t>Вимоги до технічного забезпечення</w:t>
        </w:r>
        <w:r>
          <w:rPr>
            <w:noProof/>
            <w:webHidden/>
          </w:rPr>
          <w:tab/>
        </w:r>
        <w:r>
          <w:rPr>
            <w:noProof/>
            <w:webHidden/>
          </w:rPr>
          <w:fldChar w:fldCharType="begin"/>
        </w:r>
        <w:r>
          <w:rPr>
            <w:noProof/>
            <w:webHidden/>
          </w:rPr>
          <w:instrText xml:space="preserve"> PAGEREF _Toc482921379 \h </w:instrText>
        </w:r>
        <w:r>
          <w:rPr>
            <w:noProof/>
            <w:webHidden/>
          </w:rPr>
        </w:r>
        <w:r>
          <w:rPr>
            <w:noProof/>
            <w:webHidden/>
          </w:rPr>
          <w:fldChar w:fldCharType="separate"/>
        </w:r>
        <w:r>
          <w:rPr>
            <w:noProof/>
            <w:webHidden/>
          </w:rPr>
          <w:t>28</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0" w:history="1">
        <w:r w:rsidRPr="00501A12">
          <w:rPr>
            <w:rStyle w:val="af"/>
            <w:b/>
            <w:noProof/>
          </w:rPr>
          <w:t>4.2.1</w:t>
        </w:r>
        <w:r>
          <w:rPr>
            <w:rFonts w:asciiTheme="minorHAnsi" w:eastAsiaTheme="minorEastAsia" w:hAnsiTheme="minorHAnsi" w:cstheme="minorBidi"/>
            <w:i w:val="0"/>
            <w:iCs w:val="0"/>
            <w:noProof/>
            <w:sz w:val="22"/>
            <w:szCs w:val="22"/>
            <w:lang w:val="en-US" w:eastAsia="en-US"/>
          </w:rPr>
          <w:tab/>
        </w:r>
        <w:r w:rsidRPr="00501A12">
          <w:rPr>
            <w:rStyle w:val="af"/>
            <w:b/>
            <w:noProof/>
          </w:rPr>
          <w:t>Загальні вимоги</w:t>
        </w:r>
        <w:r>
          <w:rPr>
            <w:noProof/>
            <w:webHidden/>
          </w:rPr>
          <w:tab/>
        </w:r>
        <w:r>
          <w:rPr>
            <w:noProof/>
            <w:webHidden/>
          </w:rPr>
          <w:fldChar w:fldCharType="begin"/>
        </w:r>
        <w:r>
          <w:rPr>
            <w:noProof/>
            <w:webHidden/>
          </w:rPr>
          <w:instrText xml:space="preserve"> PAGEREF _Toc482921380 \h </w:instrText>
        </w:r>
        <w:r>
          <w:rPr>
            <w:noProof/>
            <w:webHidden/>
          </w:rPr>
        </w:r>
        <w:r>
          <w:rPr>
            <w:noProof/>
            <w:webHidden/>
          </w:rPr>
          <w:fldChar w:fldCharType="separate"/>
        </w:r>
        <w:r>
          <w:rPr>
            <w:noProof/>
            <w:webHidden/>
          </w:rPr>
          <w:t>28</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81" w:history="1">
        <w:r w:rsidRPr="00501A12">
          <w:rPr>
            <w:rStyle w:val="af"/>
            <w:b/>
            <w:noProof/>
          </w:rPr>
          <w:t>4.3</w:t>
        </w:r>
        <w:r>
          <w:rPr>
            <w:rFonts w:asciiTheme="minorHAnsi" w:eastAsiaTheme="minorEastAsia" w:hAnsiTheme="minorHAnsi" w:cstheme="minorBidi"/>
            <w:smallCaps w:val="0"/>
            <w:noProof/>
            <w:sz w:val="22"/>
            <w:szCs w:val="22"/>
            <w:lang w:val="en-US" w:eastAsia="en-US"/>
          </w:rPr>
          <w:tab/>
        </w:r>
        <w:r w:rsidRPr="00501A12">
          <w:rPr>
            <w:rStyle w:val="af"/>
            <w:b/>
            <w:noProof/>
          </w:rPr>
          <w:t>Архітектура програмного забезпечення</w:t>
        </w:r>
        <w:r>
          <w:rPr>
            <w:noProof/>
            <w:webHidden/>
          </w:rPr>
          <w:tab/>
        </w:r>
        <w:r>
          <w:rPr>
            <w:noProof/>
            <w:webHidden/>
          </w:rPr>
          <w:fldChar w:fldCharType="begin"/>
        </w:r>
        <w:r>
          <w:rPr>
            <w:noProof/>
            <w:webHidden/>
          </w:rPr>
          <w:instrText xml:space="preserve"> PAGEREF _Toc482921381 \h </w:instrText>
        </w:r>
        <w:r>
          <w:rPr>
            <w:noProof/>
            <w:webHidden/>
          </w:rPr>
        </w:r>
        <w:r>
          <w:rPr>
            <w:noProof/>
            <w:webHidden/>
          </w:rPr>
          <w:fldChar w:fldCharType="separate"/>
        </w:r>
        <w:r>
          <w:rPr>
            <w:noProof/>
            <w:webHidden/>
          </w:rPr>
          <w:t>28</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2" w:history="1">
        <w:r w:rsidRPr="00501A12">
          <w:rPr>
            <w:rStyle w:val="af"/>
            <w:b/>
            <w:noProof/>
            <w:lang w:val="en-US"/>
          </w:rPr>
          <w:t>4.3.1</w:t>
        </w:r>
        <w:r>
          <w:rPr>
            <w:rFonts w:asciiTheme="minorHAnsi" w:eastAsiaTheme="minorEastAsia" w:hAnsiTheme="minorHAnsi" w:cstheme="minorBidi"/>
            <w:i w:val="0"/>
            <w:iCs w:val="0"/>
            <w:noProof/>
            <w:sz w:val="22"/>
            <w:szCs w:val="22"/>
            <w:lang w:val="en-US" w:eastAsia="en-US"/>
          </w:rPr>
          <w:tab/>
        </w:r>
        <w:r w:rsidRPr="00501A12">
          <w:rPr>
            <w:rStyle w:val="af"/>
            <w:b/>
            <w:noProof/>
          </w:rPr>
          <w:t>Діаграма класів</w:t>
        </w:r>
        <w:r>
          <w:rPr>
            <w:noProof/>
            <w:webHidden/>
          </w:rPr>
          <w:tab/>
        </w:r>
        <w:r>
          <w:rPr>
            <w:noProof/>
            <w:webHidden/>
          </w:rPr>
          <w:fldChar w:fldCharType="begin"/>
        </w:r>
        <w:r>
          <w:rPr>
            <w:noProof/>
            <w:webHidden/>
          </w:rPr>
          <w:instrText xml:space="preserve"> PAGEREF _Toc482921382 \h </w:instrText>
        </w:r>
        <w:r>
          <w:rPr>
            <w:noProof/>
            <w:webHidden/>
          </w:rPr>
        </w:r>
        <w:r>
          <w:rPr>
            <w:noProof/>
            <w:webHidden/>
          </w:rPr>
          <w:fldChar w:fldCharType="separate"/>
        </w:r>
        <w:r>
          <w:rPr>
            <w:noProof/>
            <w:webHidden/>
          </w:rPr>
          <w:t>28</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3" w:history="1">
        <w:r w:rsidRPr="00501A12">
          <w:rPr>
            <w:rStyle w:val="af"/>
            <w:b/>
            <w:noProof/>
          </w:rPr>
          <w:t>4.3.2</w:t>
        </w:r>
        <w:r>
          <w:rPr>
            <w:rFonts w:asciiTheme="minorHAnsi" w:eastAsiaTheme="minorEastAsia" w:hAnsiTheme="minorHAnsi" w:cstheme="minorBidi"/>
            <w:i w:val="0"/>
            <w:iCs w:val="0"/>
            <w:noProof/>
            <w:sz w:val="22"/>
            <w:szCs w:val="22"/>
            <w:lang w:val="en-US" w:eastAsia="en-US"/>
          </w:rPr>
          <w:tab/>
        </w:r>
        <w:r w:rsidRPr="00501A12">
          <w:rPr>
            <w:rStyle w:val="af"/>
            <w:b/>
            <w:noProof/>
          </w:rPr>
          <w:t>Діаграма послідовності</w:t>
        </w:r>
        <w:r>
          <w:rPr>
            <w:noProof/>
            <w:webHidden/>
          </w:rPr>
          <w:tab/>
        </w:r>
        <w:r>
          <w:rPr>
            <w:noProof/>
            <w:webHidden/>
          </w:rPr>
          <w:fldChar w:fldCharType="begin"/>
        </w:r>
        <w:r>
          <w:rPr>
            <w:noProof/>
            <w:webHidden/>
          </w:rPr>
          <w:instrText xml:space="preserve"> PAGEREF _Toc482921383 \h </w:instrText>
        </w:r>
        <w:r>
          <w:rPr>
            <w:noProof/>
            <w:webHidden/>
          </w:rPr>
        </w:r>
        <w:r>
          <w:rPr>
            <w:noProof/>
            <w:webHidden/>
          </w:rPr>
          <w:fldChar w:fldCharType="separate"/>
        </w:r>
        <w:r>
          <w:rPr>
            <w:noProof/>
            <w:webHidden/>
          </w:rPr>
          <w:t>30</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4" w:history="1">
        <w:r w:rsidRPr="00501A12">
          <w:rPr>
            <w:rStyle w:val="af"/>
            <w:b/>
            <w:noProof/>
          </w:rPr>
          <w:t>4.3.3</w:t>
        </w:r>
        <w:r>
          <w:rPr>
            <w:rFonts w:asciiTheme="minorHAnsi" w:eastAsiaTheme="minorEastAsia" w:hAnsiTheme="minorHAnsi" w:cstheme="minorBidi"/>
            <w:i w:val="0"/>
            <w:iCs w:val="0"/>
            <w:noProof/>
            <w:sz w:val="22"/>
            <w:szCs w:val="22"/>
            <w:lang w:val="en-US" w:eastAsia="en-US"/>
          </w:rPr>
          <w:tab/>
        </w:r>
        <w:r w:rsidRPr="00501A12">
          <w:rPr>
            <w:rStyle w:val="af"/>
            <w:b/>
            <w:noProof/>
          </w:rPr>
          <w:t>Діаграма компонентів</w:t>
        </w:r>
        <w:r>
          <w:rPr>
            <w:noProof/>
            <w:webHidden/>
          </w:rPr>
          <w:tab/>
        </w:r>
        <w:r>
          <w:rPr>
            <w:noProof/>
            <w:webHidden/>
          </w:rPr>
          <w:fldChar w:fldCharType="begin"/>
        </w:r>
        <w:r>
          <w:rPr>
            <w:noProof/>
            <w:webHidden/>
          </w:rPr>
          <w:instrText xml:space="preserve"> PAGEREF _Toc482921384 \h </w:instrText>
        </w:r>
        <w:r>
          <w:rPr>
            <w:noProof/>
            <w:webHidden/>
          </w:rPr>
        </w:r>
        <w:r>
          <w:rPr>
            <w:noProof/>
            <w:webHidden/>
          </w:rPr>
          <w:fldChar w:fldCharType="separate"/>
        </w:r>
        <w:r>
          <w:rPr>
            <w:noProof/>
            <w:webHidden/>
          </w:rPr>
          <w:t>30</w:t>
        </w:r>
        <w:r>
          <w:rPr>
            <w:noProof/>
            <w:webHidden/>
          </w:rPr>
          <w:fldChar w:fldCharType="end"/>
        </w:r>
      </w:hyperlink>
    </w:p>
    <w:p w:rsidR="00DC33AE" w:rsidRDefault="00DC33AE">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5" w:history="1">
        <w:r w:rsidRPr="00501A12">
          <w:rPr>
            <w:rStyle w:val="af"/>
            <w:b/>
            <w:noProof/>
          </w:rPr>
          <w:t>4.3.4</w:t>
        </w:r>
        <w:r>
          <w:rPr>
            <w:rFonts w:asciiTheme="minorHAnsi" w:eastAsiaTheme="minorEastAsia" w:hAnsiTheme="minorHAnsi" w:cstheme="minorBidi"/>
            <w:i w:val="0"/>
            <w:iCs w:val="0"/>
            <w:noProof/>
            <w:sz w:val="22"/>
            <w:szCs w:val="22"/>
            <w:lang w:val="en-US" w:eastAsia="en-US"/>
          </w:rPr>
          <w:tab/>
        </w:r>
        <w:r w:rsidRPr="00501A12">
          <w:rPr>
            <w:rStyle w:val="af"/>
            <w:b/>
            <w:noProof/>
          </w:rPr>
          <w:t>Специфікація функцій</w:t>
        </w:r>
        <w:r>
          <w:rPr>
            <w:noProof/>
            <w:webHidden/>
          </w:rPr>
          <w:tab/>
        </w:r>
        <w:r>
          <w:rPr>
            <w:noProof/>
            <w:webHidden/>
          </w:rPr>
          <w:fldChar w:fldCharType="begin"/>
        </w:r>
        <w:r>
          <w:rPr>
            <w:noProof/>
            <w:webHidden/>
          </w:rPr>
          <w:instrText xml:space="preserve"> PAGEREF _Toc482921385 \h </w:instrText>
        </w:r>
        <w:r>
          <w:rPr>
            <w:noProof/>
            <w:webHidden/>
          </w:rPr>
        </w:r>
        <w:r>
          <w:rPr>
            <w:noProof/>
            <w:webHidden/>
          </w:rPr>
          <w:fldChar w:fldCharType="separate"/>
        </w:r>
        <w:r>
          <w:rPr>
            <w:noProof/>
            <w:webHidden/>
          </w:rPr>
          <w:t>31</w:t>
        </w:r>
        <w:r>
          <w:rPr>
            <w:noProof/>
            <w:webHidden/>
          </w:rPr>
          <w:fldChar w:fldCharType="end"/>
        </w:r>
      </w:hyperlink>
    </w:p>
    <w:p w:rsidR="00DC33AE" w:rsidRDefault="00DC33AE">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86" w:history="1">
        <w:r w:rsidRPr="00501A12">
          <w:rPr>
            <w:rStyle w:val="af"/>
            <w:b/>
            <w:noProof/>
          </w:rPr>
          <w:t>Висновок до розділу</w:t>
        </w:r>
        <w:r>
          <w:rPr>
            <w:noProof/>
            <w:webHidden/>
          </w:rPr>
          <w:tab/>
        </w:r>
        <w:r>
          <w:rPr>
            <w:noProof/>
            <w:webHidden/>
          </w:rPr>
          <w:fldChar w:fldCharType="begin"/>
        </w:r>
        <w:r>
          <w:rPr>
            <w:noProof/>
            <w:webHidden/>
          </w:rPr>
          <w:instrText xml:space="preserve"> PAGEREF _Toc482921386 \h </w:instrText>
        </w:r>
        <w:r>
          <w:rPr>
            <w:noProof/>
            <w:webHidden/>
          </w:rPr>
        </w:r>
        <w:r>
          <w:rPr>
            <w:noProof/>
            <w:webHidden/>
          </w:rPr>
          <w:fldChar w:fldCharType="separate"/>
        </w:r>
        <w:r>
          <w:rPr>
            <w:noProof/>
            <w:webHidden/>
          </w:rPr>
          <w:t>32</w:t>
        </w:r>
        <w:r>
          <w:rPr>
            <w:noProof/>
            <w:webHidden/>
          </w:rPr>
          <w:fldChar w:fldCharType="end"/>
        </w:r>
      </w:hyperlink>
    </w:p>
    <w:p w:rsidR="00DC33AE" w:rsidRDefault="00DC33AE">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87" w:history="1">
        <w:r w:rsidRPr="00501A12">
          <w:rPr>
            <w:rStyle w:val="af"/>
            <w:noProof/>
            <w:lang w:val="en-US"/>
          </w:rPr>
          <w:t>5</w:t>
        </w:r>
        <w:r>
          <w:rPr>
            <w:rFonts w:asciiTheme="minorHAnsi" w:eastAsiaTheme="minorEastAsia" w:hAnsiTheme="minorHAnsi" w:cstheme="minorBidi"/>
            <w:b w:val="0"/>
            <w:bCs w:val="0"/>
            <w:caps w:val="0"/>
            <w:noProof/>
            <w:sz w:val="22"/>
            <w:szCs w:val="22"/>
            <w:lang w:val="en-US" w:eastAsia="en-US"/>
          </w:rPr>
          <w:tab/>
        </w:r>
        <w:r w:rsidRPr="00501A12">
          <w:rPr>
            <w:rStyle w:val="af"/>
            <w:noProof/>
          </w:rPr>
          <w:t>Технологічний розділ</w:t>
        </w:r>
        <w:r>
          <w:rPr>
            <w:noProof/>
            <w:webHidden/>
          </w:rPr>
          <w:tab/>
        </w:r>
        <w:r>
          <w:rPr>
            <w:noProof/>
            <w:webHidden/>
          </w:rPr>
          <w:fldChar w:fldCharType="begin"/>
        </w:r>
        <w:r>
          <w:rPr>
            <w:noProof/>
            <w:webHidden/>
          </w:rPr>
          <w:instrText xml:space="preserve"> PAGEREF _Toc482921387 \h </w:instrText>
        </w:r>
        <w:r>
          <w:rPr>
            <w:noProof/>
            <w:webHidden/>
          </w:rPr>
        </w:r>
        <w:r>
          <w:rPr>
            <w:noProof/>
            <w:webHidden/>
          </w:rPr>
          <w:fldChar w:fldCharType="separate"/>
        </w:r>
        <w:r>
          <w:rPr>
            <w:noProof/>
            <w:webHidden/>
          </w:rPr>
          <w:t>33</w:t>
        </w:r>
        <w:r>
          <w:rPr>
            <w:noProof/>
            <w:webHidden/>
          </w:rPr>
          <w:fldChar w:fldCharType="end"/>
        </w:r>
      </w:hyperlink>
    </w:p>
    <w:p w:rsidR="00DC33AE" w:rsidRDefault="00DC33AE">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88" w:history="1">
        <w:r w:rsidRPr="00501A12">
          <w:rPr>
            <w:rStyle w:val="af"/>
            <w:b/>
            <w:noProof/>
          </w:rPr>
          <w:t>5.1</w:t>
        </w:r>
        <w:r>
          <w:rPr>
            <w:rFonts w:asciiTheme="minorHAnsi" w:eastAsiaTheme="minorEastAsia" w:hAnsiTheme="minorHAnsi" w:cstheme="minorBidi"/>
            <w:smallCaps w:val="0"/>
            <w:noProof/>
            <w:sz w:val="22"/>
            <w:szCs w:val="22"/>
            <w:lang w:val="en-US" w:eastAsia="en-US"/>
          </w:rPr>
          <w:tab/>
        </w:r>
        <w:r w:rsidRPr="00501A12">
          <w:rPr>
            <w:rStyle w:val="af"/>
            <w:b/>
            <w:noProof/>
          </w:rPr>
          <w:t>Керівництво користувача</w:t>
        </w:r>
        <w:r>
          <w:rPr>
            <w:noProof/>
            <w:webHidden/>
          </w:rPr>
          <w:tab/>
        </w:r>
        <w:r>
          <w:rPr>
            <w:noProof/>
            <w:webHidden/>
          </w:rPr>
          <w:fldChar w:fldCharType="begin"/>
        </w:r>
        <w:r>
          <w:rPr>
            <w:noProof/>
            <w:webHidden/>
          </w:rPr>
          <w:instrText xml:space="preserve"> PAGEREF _Toc482921388 \h </w:instrText>
        </w:r>
        <w:r>
          <w:rPr>
            <w:noProof/>
            <w:webHidden/>
          </w:rPr>
        </w:r>
        <w:r>
          <w:rPr>
            <w:noProof/>
            <w:webHidden/>
          </w:rPr>
          <w:fldChar w:fldCharType="separate"/>
        </w:r>
        <w:r>
          <w:rPr>
            <w:noProof/>
            <w:webHidden/>
          </w:rPr>
          <w:t>33</w:t>
        </w:r>
        <w:r>
          <w:rPr>
            <w:noProof/>
            <w:webHidden/>
          </w:rPr>
          <w:fldChar w:fldCharType="end"/>
        </w:r>
      </w:hyperlink>
    </w:p>
    <w:p w:rsidR="00DC33AE" w:rsidRDefault="00DC33AE">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89" w:history="1">
        <w:r w:rsidRPr="00501A12">
          <w:rPr>
            <w:rStyle w:val="af"/>
            <w:b/>
            <w:noProof/>
          </w:rPr>
          <w:t>Висновок до розділу</w:t>
        </w:r>
        <w:r>
          <w:rPr>
            <w:noProof/>
            <w:webHidden/>
          </w:rPr>
          <w:tab/>
        </w:r>
        <w:r>
          <w:rPr>
            <w:noProof/>
            <w:webHidden/>
          </w:rPr>
          <w:fldChar w:fldCharType="begin"/>
        </w:r>
        <w:r>
          <w:rPr>
            <w:noProof/>
            <w:webHidden/>
          </w:rPr>
          <w:instrText xml:space="preserve"> PAGEREF _Toc482921389 \h </w:instrText>
        </w:r>
        <w:r>
          <w:rPr>
            <w:noProof/>
            <w:webHidden/>
          </w:rPr>
        </w:r>
        <w:r>
          <w:rPr>
            <w:noProof/>
            <w:webHidden/>
          </w:rPr>
          <w:fldChar w:fldCharType="separate"/>
        </w:r>
        <w:r>
          <w:rPr>
            <w:noProof/>
            <w:webHidden/>
          </w:rPr>
          <w:t>41</w:t>
        </w:r>
        <w:r>
          <w:rPr>
            <w:noProof/>
            <w:webHidden/>
          </w:rPr>
          <w:fldChar w:fldCharType="end"/>
        </w:r>
      </w:hyperlink>
    </w:p>
    <w:p w:rsidR="00DC33AE" w:rsidRDefault="00DC33AE">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0" w:history="1">
        <w:r w:rsidRPr="00501A12">
          <w:rPr>
            <w:rStyle w:val="af"/>
            <w:noProof/>
          </w:rPr>
          <w:t>ЗАГАЛЬНІ ВИСНОВКИ</w:t>
        </w:r>
        <w:r>
          <w:rPr>
            <w:noProof/>
            <w:webHidden/>
          </w:rPr>
          <w:tab/>
        </w:r>
        <w:r>
          <w:rPr>
            <w:noProof/>
            <w:webHidden/>
          </w:rPr>
          <w:fldChar w:fldCharType="begin"/>
        </w:r>
        <w:r>
          <w:rPr>
            <w:noProof/>
            <w:webHidden/>
          </w:rPr>
          <w:instrText xml:space="preserve"> PAGEREF _Toc482921390 \h </w:instrText>
        </w:r>
        <w:r>
          <w:rPr>
            <w:noProof/>
            <w:webHidden/>
          </w:rPr>
        </w:r>
        <w:r>
          <w:rPr>
            <w:noProof/>
            <w:webHidden/>
          </w:rPr>
          <w:fldChar w:fldCharType="separate"/>
        </w:r>
        <w:r>
          <w:rPr>
            <w:noProof/>
            <w:webHidden/>
          </w:rPr>
          <w:t>42</w:t>
        </w:r>
        <w:r>
          <w:rPr>
            <w:noProof/>
            <w:webHidden/>
          </w:rPr>
          <w:fldChar w:fldCharType="end"/>
        </w:r>
      </w:hyperlink>
    </w:p>
    <w:p w:rsidR="00DC33AE" w:rsidRDefault="00DC33AE">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1" w:history="1">
        <w:r w:rsidRPr="00501A12">
          <w:rPr>
            <w:rStyle w:val="af"/>
            <w:noProof/>
          </w:rPr>
          <w:t>Перелік посилань</w:t>
        </w:r>
        <w:r>
          <w:rPr>
            <w:noProof/>
            <w:webHidden/>
          </w:rPr>
          <w:tab/>
        </w:r>
        <w:r>
          <w:rPr>
            <w:noProof/>
            <w:webHidden/>
          </w:rPr>
          <w:fldChar w:fldCharType="begin"/>
        </w:r>
        <w:r>
          <w:rPr>
            <w:noProof/>
            <w:webHidden/>
          </w:rPr>
          <w:instrText xml:space="preserve"> PAGEREF _Toc482921391 \h </w:instrText>
        </w:r>
        <w:r>
          <w:rPr>
            <w:noProof/>
            <w:webHidden/>
          </w:rPr>
        </w:r>
        <w:r>
          <w:rPr>
            <w:noProof/>
            <w:webHidden/>
          </w:rPr>
          <w:fldChar w:fldCharType="separate"/>
        </w:r>
        <w:r>
          <w:rPr>
            <w:noProof/>
            <w:webHidden/>
          </w:rPr>
          <w:t>43</w:t>
        </w:r>
        <w:r>
          <w:rPr>
            <w:noProof/>
            <w:webHidden/>
          </w:rPr>
          <w:fldChar w:fldCharType="end"/>
        </w:r>
      </w:hyperlink>
    </w:p>
    <w:p w:rsidR="00DC33AE" w:rsidRDefault="00DC33AE">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2" w:history="1">
        <w:r w:rsidRPr="00501A12">
          <w:rPr>
            <w:rStyle w:val="af"/>
            <w:noProof/>
            <w:lang w:val="en-US"/>
          </w:rPr>
          <w:t xml:space="preserve"> </w:t>
        </w:r>
        <w:r w:rsidRPr="00501A12">
          <w:rPr>
            <w:rStyle w:val="af"/>
            <w:noProof/>
          </w:rPr>
          <w:t>Додаток А</w:t>
        </w:r>
        <w:r>
          <w:rPr>
            <w:noProof/>
            <w:webHidden/>
          </w:rPr>
          <w:tab/>
        </w:r>
        <w:r>
          <w:rPr>
            <w:noProof/>
            <w:webHidden/>
          </w:rPr>
          <w:fldChar w:fldCharType="begin"/>
        </w:r>
        <w:r>
          <w:rPr>
            <w:noProof/>
            <w:webHidden/>
          </w:rPr>
          <w:instrText xml:space="preserve"> PAGEREF _Toc482921392 \h </w:instrText>
        </w:r>
        <w:r>
          <w:rPr>
            <w:noProof/>
            <w:webHidden/>
          </w:rPr>
        </w:r>
        <w:r>
          <w:rPr>
            <w:noProof/>
            <w:webHidden/>
          </w:rPr>
          <w:fldChar w:fldCharType="separate"/>
        </w:r>
        <w:r>
          <w:rPr>
            <w:noProof/>
            <w:webHidden/>
          </w:rPr>
          <w:t>45</w:t>
        </w:r>
        <w:r>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p>
    <w:p w:rsidR="002B0208" w:rsidRPr="00CD1972" w:rsidRDefault="002B0208" w:rsidP="002B0208">
      <w:pPr>
        <w:pStyle w:val="a8"/>
        <w:rPr>
          <w:lang w:val="uk-UA"/>
        </w:rPr>
      </w:pPr>
      <w:bookmarkStart w:id="2" w:name="_Toc236811371"/>
      <w:bookmarkStart w:id="3" w:name="_Toc482921354"/>
      <w:r w:rsidRPr="00CD1972">
        <w:rPr>
          <w:lang w:val="uk-UA"/>
        </w:rPr>
        <w:lastRenderedPageBreak/>
        <w:t>Вступ</w:t>
      </w:r>
      <w:bookmarkEnd w:id="2"/>
      <w:bookmarkEnd w:id="3"/>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r w:rsidR="00842EAE">
        <w:rPr>
          <w:iCs/>
          <w:sz w:val="28"/>
          <w:szCs w:val="28"/>
        </w:rPr>
        <w:t>розмірностях</w:t>
      </w:r>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4" w:name="_Toc291065983"/>
      <w:bookmarkStart w:id="5" w:name="_Toc482921355"/>
      <w:r>
        <w:lastRenderedPageBreak/>
        <w:t>Загальні положення</w:t>
      </w:r>
      <w:bookmarkEnd w:id="4"/>
      <w:bookmarkEnd w:id="5"/>
    </w:p>
    <w:p w:rsidR="002B0208" w:rsidRPr="006A7BE8" w:rsidRDefault="002B0208" w:rsidP="002B0208">
      <w:pPr>
        <w:pStyle w:val="21"/>
        <w:rPr>
          <w:b/>
        </w:rPr>
      </w:pPr>
      <w:bookmarkStart w:id="6" w:name="_Toc482921356"/>
      <w:r w:rsidRPr="006A7BE8">
        <w:rPr>
          <w:b/>
        </w:rPr>
        <w:t>Опис предметного середовища</w:t>
      </w:r>
      <w:bookmarkEnd w:id="6"/>
    </w:p>
    <w:p w:rsidR="002B0208" w:rsidRDefault="009A0CC4" w:rsidP="002B0208">
      <w:pPr>
        <w:rPr>
          <w:iCs/>
          <w:sz w:val="28"/>
          <w:szCs w:val="28"/>
        </w:rPr>
      </w:pPr>
      <w:r w:rsidRPr="009A0CC4">
        <w:rPr>
          <w:iCs/>
          <w:sz w:val="28"/>
          <w:szCs w:val="28"/>
        </w:rPr>
        <w:t>Об’єктом автома</w:t>
      </w:r>
      <w:r>
        <w:rPr>
          <w:iCs/>
          <w:sz w:val="28"/>
          <w:szCs w:val="28"/>
        </w:rPr>
        <w:t>тизації є наукова група, що розробляє ПДС-алгоритми</w:t>
      </w:r>
      <w:r w:rsidR="000D41B1">
        <w:rPr>
          <w:iCs/>
          <w:sz w:val="28"/>
          <w:szCs w:val="28"/>
        </w:rPr>
        <w:t xml:space="preserve"> побудови розкладів</w:t>
      </w:r>
      <w:r w:rsidRPr="009A0CC4">
        <w:rPr>
          <w:iCs/>
          <w:sz w:val="28"/>
          <w:szCs w:val="28"/>
        </w:rPr>
        <w:t xml:space="preserve"> робіт з довільними директивними термінами на паралельних верстатах однакової продуктивності.</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підалгоритму чи поліноміальної апроксимації точного алгоритму, який може включати умови декомпозиції початкової задачі на підзадачі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r w:rsidR="006D1FC1">
        <w:rPr>
          <w:iCs/>
          <w:sz w:val="28"/>
          <w:szCs w:val="28"/>
        </w:rPr>
        <w:t xml:space="preserve">важковирішуваних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(субоптимального)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формулюється ряд нових одноетапних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CD1972">
        <w:rPr>
          <w:b/>
          <w:iCs/>
          <w:sz w:val="28"/>
          <w:szCs w:val="28"/>
        </w:rPr>
        <w:t>Розклад</w:t>
      </w:r>
      <w:r w:rsidRPr="001D5FEA">
        <w:rPr>
          <w:iCs/>
          <w:sz w:val="28"/>
          <w:szCs w:val="28"/>
        </w:rPr>
        <w:t xml:space="preserve"> називається </w:t>
      </w:r>
      <w:r w:rsidRPr="00CD1972">
        <w:rPr>
          <w:b/>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CD1972">
        <w:rPr>
          <w:b/>
          <w:iCs/>
          <w:sz w:val="28"/>
          <w:szCs w:val="28"/>
        </w:rPr>
        <w:t>Робота</w:t>
      </w:r>
      <w:r>
        <w:rPr>
          <w:iCs/>
          <w:sz w:val="28"/>
          <w:szCs w:val="28"/>
        </w:rPr>
        <w:t xml:space="preserve"> називається </w:t>
      </w:r>
      <w:r w:rsidRPr="00CD1972">
        <w:rPr>
          <w:b/>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4E1B5E">
        <w:rPr>
          <w:b/>
          <w:iCs/>
          <w:sz w:val="28"/>
          <w:szCs w:val="28"/>
        </w:rPr>
        <w:t xml:space="preserve">оптимальним за </w:t>
      </w:r>
      <w:r w:rsidR="004E1B5E" w:rsidRPr="004E1B5E">
        <w:rPr>
          <w:b/>
          <w:iCs/>
          <w:sz w:val="28"/>
          <w:szCs w:val="28"/>
        </w:rPr>
        <w:t xml:space="preserve">векторним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7" w:name="_Toc291065986"/>
      <w:bookmarkStart w:id="8" w:name="_Toc482921357"/>
      <w:r w:rsidRPr="006A7BE8">
        <w:rPr>
          <w:b/>
        </w:rPr>
        <w:t xml:space="preserve">Опис </w:t>
      </w:r>
      <w:bookmarkEnd w:id="7"/>
      <w:r w:rsidRPr="006A7BE8">
        <w:rPr>
          <w:b/>
        </w:rPr>
        <w:t>процесу</w:t>
      </w:r>
      <w:r w:rsidRPr="00DB43A2">
        <w:rPr>
          <w:b/>
          <w:lang w:val="ru-RU"/>
        </w:rPr>
        <w:t xml:space="preserve"> </w:t>
      </w:r>
      <w:r w:rsidRPr="006A7BE8">
        <w:rPr>
          <w:b/>
        </w:rPr>
        <w:t>діяльності</w:t>
      </w:r>
      <w:bookmarkEnd w:id="8"/>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2B0208">
      <w:pPr>
        <w:pStyle w:val="3"/>
        <w:rPr>
          <w:b/>
          <w:lang w:val="ru-RU"/>
        </w:rPr>
      </w:pPr>
      <w:bookmarkStart w:id="9" w:name="_Toc291065987"/>
      <w:bookmarkStart w:id="10" w:name="_Toc482921358"/>
      <w:r w:rsidRPr="006A7BE8">
        <w:rPr>
          <w:b/>
        </w:rPr>
        <w:t>Опис функціональної моделі</w:t>
      </w:r>
      <w:bookmarkEnd w:id="9"/>
      <w:bookmarkEnd w:id="10"/>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r>
        <w:rPr>
          <w:iCs/>
          <w:sz w:val="28"/>
          <w:szCs w:val="28"/>
        </w:rPr>
        <w:t>н</w:t>
      </w:r>
      <w:r w:rsidR="00972951">
        <w:rPr>
          <w:iCs/>
          <w:sz w:val="28"/>
          <w:szCs w:val="28"/>
        </w:rPr>
        <w:t>еавтентифікований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r>
        <w:rPr>
          <w:b/>
          <w:iCs/>
          <w:sz w:val="28"/>
          <w:szCs w:val="28"/>
        </w:rPr>
        <w:t xml:space="preserve">Неавтентифікований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r w:rsidRPr="00001700">
              <w:rPr>
                <w:color w:val="000000"/>
                <w:sz w:val="28"/>
                <w:szCs w:val="28"/>
              </w:rPr>
              <w:t>Неавтентифікований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Неавтентифікований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3719E6">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3719E6">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r w:rsidRPr="00001700">
              <w:rPr>
                <w:color w:val="000000"/>
                <w:sz w:val="28"/>
                <w:szCs w:val="28"/>
              </w:rPr>
              <w:t>Неавтентифікований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9E7389" w:rsidRPr="00DE29E7" w:rsidTr="003719E6">
        <w:tc>
          <w:tcPr>
            <w:tcW w:w="2715" w:type="dxa"/>
            <w:vMerge w:val="restart"/>
            <w:tcMar>
              <w:top w:w="105" w:type="dxa"/>
              <w:left w:w="105" w:type="dxa"/>
              <w:bottom w:w="105" w:type="dxa"/>
              <w:right w:w="105" w:type="dxa"/>
            </w:tcMar>
            <w:vAlign w:val="center"/>
            <w:hideMark/>
          </w:tcPr>
          <w:p w:rsidR="009E7389" w:rsidRPr="00DE29E7" w:rsidRDefault="009E7389" w:rsidP="00001700">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DE29E7">
              <w:rPr>
                <w:color w:val="000000"/>
                <w:sz w:val="28"/>
                <w:szCs w:val="28"/>
              </w:rPr>
              <w:t>Високий</w:t>
            </w:r>
          </w:p>
        </w:tc>
      </w:tr>
      <w:tr w:rsidR="009E7389" w:rsidRPr="00DE29E7" w:rsidTr="003719E6">
        <w:tc>
          <w:tcPr>
            <w:tcW w:w="2715" w:type="dxa"/>
            <w:vMerge/>
            <w:vAlign w:val="center"/>
            <w:hideMark/>
          </w:tcPr>
          <w:p w:rsidR="009E7389" w:rsidRPr="00DE29E7"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001700">
              <w:rPr>
                <w:color w:val="000000"/>
                <w:sz w:val="28"/>
                <w:szCs w:val="28"/>
              </w:rPr>
              <w:t>Низький</w:t>
            </w:r>
          </w:p>
        </w:tc>
      </w:tr>
      <w:tr w:rsidR="009E7389" w:rsidRPr="00001700" w:rsidTr="003719E6">
        <w:tc>
          <w:tcPr>
            <w:tcW w:w="2715" w:type="dxa"/>
            <w:vMerge/>
            <w:tcBorders>
              <w:bottom w:val="single" w:sz="6" w:space="0" w:color="000000"/>
            </w:tcBorders>
            <w:vAlign w:val="center"/>
          </w:tcPr>
          <w:p w:rsidR="009E7389" w:rsidRPr="00001700"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tcPr>
          <w:p w:rsidR="009E7389" w:rsidRPr="00001700" w:rsidRDefault="009E7389"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9E7389" w:rsidRPr="00001700" w:rsidRDefault="009E7389"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r w:rsidRPr="009E7389">
              <w:rPr>
                <w:sz w:val="28"/>
                <w:szCs w:val="28"/>
              </w:rPr>
              <w:t>Ґ</w:t>
            </w:r>
            <w:r>
              <w:rPr>
                <w:sz w:val="28"/>
                <w:szCs w:val="28"/>
              </w:rPr>
              <w:t>анта розкладу відображається на екрані</w:t>
            </w:r>
          </w:p>
        </w:tc>
        <w:tc>
          <w:tcPr>
            <w:tcW w:w="1539" w:type="dxa"/>
            <w:tcMar>
              <w:top w:w="105" w:type="dxa"/>
              <w:left w:w="105" w:type="dxa"/>
              <w:bottom w:w="105" w:type="dxa"/>
              <w:right w:w="105" w:type="dxa"/>
            </w:tcMar>
            <w:vAlign w:val="center"/>
          </w:tcPr>
          <w:p w:rsidR="009E7389" w:rsidRPr="00001700" w:rsidRDefault="009E7389" w:rsidP="0080777B">
            <w:pPr>
              <w:spacing w:line="240" w:lineRule="auto"/>
              <w:ind w:firstLine="0"/>
              <w:jc w:val="left"/>
              <w:rPr>
                <w:color w:val="000000"/>
                <w:sz w:val="28"/>
                <w:szCs w:val="28"/>
              </w:rPr>
            </w:pPr>
            <w:r>
              <w:rPr>
                <w:color w:val="000000"/>
                <w:sz w:val="28"/>
                <w:szCs w:val="28"/>
              </w:rPr>
              <w:t>Середній</w:t>
            </w:r>
          </w:p>
        </w:tc>
      </w:tr>
      <w:tr w:rsidR="003719E6" w:rsidRPr="00001700"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Низький</w:t>
            </w:r>
          </w:p>
        </w:tc>
      </w:tr>
      <w:tr w:rsidR="003719E6" w:rsidRPr="009E7389"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Накопичення оптимальних розв’язків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1" w:name="_Toc291065988"/>
      <w:bookmarkStart w:id="12" w:name="_Toc482921359"/>
      <w:r w:rsidRPr="00FB08FF">
        <w:rPr>
          <w:b/>
          <w:szCs w:val="28"/>
        </w:rPr>
        <w:t xml:space="preserve">Огляд </w:t>
      </w:r>
      <w:bookmarkEnd w:id="11"/>
      <w:r w:rsidRPr="00FB08FF">
        <w:rPr>
          <w:b/>
          <w:szCs w:val="28"/>
        </w:rPr>
        <w:t>наявних аналогів</w:t>
      </w:r>
      <w:bookmarkEnd w:id="12"/>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Програмний продукт, що розроблюється, базується на ряді наукових робіт в області важкорозв’язуваних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r w:rsidRPr="00ED2438">
        <w:rPr>
          <w:iCs/>
          <w:sz w:val="28"/>
          <w:szCs w:val="28"/>
          <w:lang w:eastAsia="uk-UA"/>
        </w:rPr>
        <w:t>github</w:t>
      </w:r>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162DFC33" wp14:editId="7D30DB62">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Default="00ED2438" w:rsidP="00ED2438">
      <w:pPr>
        <w:jc w:val="center"/>
        <w:rPr>
          <w:iCs/>
          <w:sz w:val="28"/>
          <w:szCs w:val="28"/>
          <w:lang w:eastAsia="uk-UA"/>
        </w:rPr>
      </w:pPr>
      <w:r w:rsidRPr="00ED2438">
        <w:rPr>
          <w:iCs/>
          <w:sz w:val="28"/>
          <w:szCs w:val="28"/>
          <w:lang w:eastAsia="uk-UA"/>
        </w:rPr>
        <w:t xml:space="preserve">Рисунок 1.3 – Форма редагування </w:t>
      </w:r>
      <w:r w:rsidR="00E629C0">
        <w:rPr>
          <w:iCs/>
          <w:sz w:val="28"/>
          <w:szCs w:val="28"/>
          <w:lang w:eastAsia="uk-UA"/>
        </w:rPr>
        <w:t xml:space="preserve">вихідного </w:t>
      </w:r>
      <w:r w:rsidRPr="00ED2438">
        <w:rPr>
          <w:iCs/>
          <w:sz w:val="28"/>
          <w:szCs w:val="28"/>
          <w:lang w:eastAsia="uk-UA"/>
        </w:rPr>
        <w:t>коду у</w:t>
      </w:r>
      <w:r>
        <w:rPr>
          <w:iCs/>
          <w:sz w:val="28"/>
          <w:szCs w:val="28"/>
          <w:lang w:eastAsia="uk-UA"/>
        </w:rPr>
        <w:t xml:space="preserve"> системі</w:t>
      </w:r>
      <w:r w:rsidRPr="00ED2438">
        <w:rPr>
          <w:iCs/>
          <w:sz w:val="28"/>
          <w:szCs w:val="28"/>
          <w:lang w:eastAsia="uk-UA"/>
        </w:rPr>
        <w:t xml:space="preserve"> github</w:t>
      </w:r>
    </w:p>
    <w:p w:rsidR="00ED2438" w:rsidRPr="00ED2438" w:rsidRDefault="00E361E0" w:rsidP="00ED2438">
      <w:pPr>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Наприклад, аналіз ефективності поліноміальної та декомпозиційної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потреба в інформаційній системі, яка б допомагала науковцям у спільній 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3" w:name="_Toc291065989"/>
      <w:bookmarkStart w:id="14" w:name="_Toc482921360"/>
      <w:r w:rsidRPr="00992F95">
        <w:rPr>
          <w:b/>
          <w:szCs w:val="28"/>
        </w:rPr>
        <w:t>Постановка задачі</w:t>
      </w:r>
      <w:bookmarkEnd w:id="13"/>
      <w:bookmarkEnd w:id="14"/>
    </w:p>
    <w:p w:rsidR="002B0208" w:rsidRPr="00992F95" w:rsidRDefault="002B0208" w:rsidP="002B0208">
      <w:pPr>
        <w:pStyle w:val="3"/>
        <w:rPr>
          <w:b/>
          <w:lang w:val="ru-RU"/>
        </w:rPr>
      </w:pPr>
      <w:bookmarkStart w:id="15" w:name="_Toc291065990"/>
      <w:bookmarkStart w:id="16" w:name="_Toc482921361"/>
      <w:r w:rsidRPr="00992F95">
        <w:rPr>
          <w:b/>
        </w:rPr>
        <w:t>Призначення розробки</w:t>
      </w:r>
      <w:bookmarkEnd w:id="15"/>
      <w:bookmarkEnd w:id="16"/>
    </w:p>
    <w:p w:rsidR="002B0208" w:rsidRDefault="00E31695" w:rsidP="002B0208">
      <w:pPr>
        <w:rPr>
          <w:iCs/>
          <w:sz w:val="28"/>
          <w:szCs w:val="28"/>
        </w:rPr>
      </w:pPr>
      <w:r w:rsidRPr="00E31695">
        <w:rPr>
          <w:iCs/>
          <w:sz w:val="28"/>
          <w:szCs w:val="28"/>
        </w:rPr>
        <w:t>АС «Система підтримки розробки та аналізу ПДС-алгоритмів побудови розкладів робіт на паралельних верстатах однакової продуктивності» призначена для інформаційно-аналітичного забезпечення процесів розробки ПДС-алгоритмів складання розкладів переважно науковими колективами. Процеси, що повинна забезпечити система</w:t>
      </w:r>
      <w:r>
        <w:rPr>
          <w:iCs/>
          <w:sz w:val="28"/>
          <w:szCs w:val="28"/>
        </w:rPr>
        <w:t>:</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інформації про ПДС-алгоритми </w:t>
      </w:r>
      <w:r>
        <w:rPr>
          <w:iCs/>
          <w:sz w:val="28"/>
          <w:szCs w:val="28"/>
        </w:rPr>
        <w:t>задач складання розкладів, включаючи вихідний код алгоритмів;</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w:t>
      </w:r>
      <w:r w:rsidR="00E31695" w:rsidRPr="00E31695">
        <w:rPr>
          <w:iCs/>
          <w:sz w:val="28"/>
          <w:szCs w:val="28"/>
        </w:rPr>
        <w:t>наборів вхідних даних для тестування та аналіз</w:t>
      </w:r>
      <w:r w:rsidR="00E31695">
        <w:rPr>
          <w:iCs/>
          <w:sz w:val="28"/>
          <w:szCs w:val="28"/>
        </w:rPr>
        <w:t>у</w:t>
      </w:r>
      <w:r>
        <w:rPr>
          <w:iCs/>
          <w:sz w:val="28"/>
          <w:szCs w:val="28"/>
        </w:rPr>
        <w:t>;</w:t>
      </w:r>
    </w:p>
    <w:p w:rsidR="009A3AE1" w:rsidRDefault="009A3AE1" w:rsidP="001C299A">
      <w:pPr>
        <w:numPr>
          <w:ilvl w:val="0"/>
          <w:numId w:val="7"/>
        </w:numPr>
        <w:rPr>
          <w:iCs/>
          <w:sz w:val="28"/>
          <w:szCs w:val="28"/>
        </w:rPr>
      </w:pPr>
      <w:r>
        <w:rPr>
          <w:iCs/>
          <w:sz w:val="28"/>
          <w:szCs w:val="28"/>
        </w:rPr>
        <w:t>накопичення оптимальних розв’язків;</w:t>
      </w:r>
    </w:p>
    <w:p w:rsidR="00E31695" w:rsidRDefault="009A3AE1" w:rsidP="001C299A">
      <w:pPr>
        <w:numPr>
          <w:ilvl w:val="0"/>
          <w:numId w:val="7"/>
        </w:numPr>
        <w:rPr>
          <w:iCs/>
          <w:sz w:val="28"/>
          <w:szCs w:val="28"/>
        </w:rPr>
      </w:pPr>
      <w:r>
        <w:rPr>
          <w:iCs/>
          <w:sz w:val="28"/>
          <w:szCs w:val="28"/>
        </w:rPr>
        <w:t>а</w:t>
      </w:r>
      <w:r w:rsidR="00E31695">
        <w:rPr>
          <w:iCs/>
          <w:sz w:val="28"/>
          <w:szCs w:val="28"/>
        </w:rPr>
        <w:t xml:space="preserve">втоматичне </w:t>
      </w:r>
      <w:r w:rsidR="00E31695" w:rsidRPr="00E31695">
        <w:rPr>
          <w:iCs/>
          <w:sz w:val="28"/>
          <w:szCs w:val="28"/>
        </w:rPr>
        <w:t>тестування та аналіз алгоритмі</w:t>
      </w:r>
      <w:r w:rsidR="00E31695">
        <w:rPr>
          <w:iCs/>
          <w:sz w:val="28"/>
          <w:szCs w:val="28"/>
        </w:rPr>
        <w:t>в</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обудова розкладу обраним алгоритмом для довільних введених вхідних дани</w:t>
      </w:r>
      <w:r w:rsidR="00E31695">
        <w:rPr>
          <w:iCs/>
          <w:sz w:val="28"/>
          <w:szCs w:val="28"/>
        </w:rPr>
        <w:t>х</w:t>
      </w:r>
      <w:r>
        <w:rPr>
          <w:iCs/>
          <w:sz w:val="28"/>
          <w:szCs w:val="28"/>
        </w:rPr>
        <w:t>.</w:t>
      </w:r>
    </w:p>
    <w:p w:rsidR="002B0208" w:rsidRPr="00992F95" w:rsidRDefault="002B0208" w:rsidP="002B0208">
      <w:pPr>
        <w:pStyle w:val="3"/>
        <w:rPr>
          <w:b/>
        </w:rPr>
      </w:pPr>
      <w:bookmarkStart w:id="17" w:name="_Toc291065991"/>
      <w:bookmarkStart w:id="18" w:name="_Toc482921362"/>
      <w:r w:rsidRPr="00992F95">
        <w:rPr>
          <w:b/>
        </w:rPr>
        <w:t xml:space="preserve">Цілі </w:t>
      </w:r>
      <w:bookmarkEnd w:id="17"/>
      <w:r w:rsidRPr="00992F95">
        <w:rPr>
          <w:b/>
        </w:rPr>
        <w:t>та задачі розробки</w:t>
      </w:r>
      <w:bookmarkEnd w:id="18"/>
      <w:r w:rsidRPr="00992F95">
        <w:rPr>
          <w:b/>
        </w:rPr>
        <w:t xml:space="preserve"> </w:t>
      </w:r>
    </w:p>
    <w:p w:rsidR="00E31695" w:rsidRPr="00E31695" w:rsidRDefault="00E31695" w:rsidP="00E31695">
      <w:pPr>
        <w:rPr>
          <w:iCs/>
          <w:sz w:val="28"/>
          <w:szCs w:val="28"/>
        </w:rPr>
      </w:pPr>
      <w:r w:rsidRPr="00E31695">
        <w:rPr>
          <w:iCs/>
          <w:sz w:val="28"/>
          <w:szCs w:val="28"/>
        </w:rPr>
        <w:t>Основними цілями розробки АС «</w:t>
      </w:r>
      <w:r w:rsidR="009A3AE1" w:rsidRPr="00E31695">
        <w:rPr>
          <w:iCs/>
          <w:sz w:val="28"/>
          <w:szCs w:val="28"/>
        </w:rPr>
        <w:t>Система підтримки розробки та аналізу ПДС-алгоритмів побудови розкладів робіт на паралельних верстатах однакової продуктивності</w:t>
      </w:r>
      <w:r w:rsidRPr="00E31695">
        <w:rPr>
          <w:iCs/>
          <w:sz w:val="28"/>
          <w:szCs w:val="28"/>
        </w:rPr>
        <w:t>» є:</w:t>
      </w:r>
    </w:p>
    <w:p w:rsidR="00E31695" w:rsidRPr="00E31695" w:rsidRDefault="009A3AE1" w:rsidP="001C299A">
      <w:pPr>
        <w:numPr>
          <w:ilvl w:val="0"/>
          <w:numId w:val="7"/>
        </w:numPr>
        <w:rPr>
          <w:iCs/>
          <w:sz w:val="28"/>
          <w:szCs w:val="28"/>
        </w:rPr>
      </w:pPr>
      <w:r>
        <w:rPr>
          <w:iCs/>
          <w:sz w:val="28"/>
          <w:szCs w:val="28"/>
        </w:rPr>
        <w:lastRenderedPageBreak/>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Pr="00E31695" w:rsidRDefault="009A3AE1" w:rsidP="001C299A">
      <w:pPr>
        <w:numPr>
          <w:ilvl w:val="0"/>
          <w:numId w:val="7"/>
        </w:numPr>
        <w:rPr>
          <w:iCs/>
          <w:sz w:val="28"/>
          <w:szCs w:val="28"/>
        </w:rPr>
      </w:pPr>
      <w:r>
        <w:rPr>
          <w:iCs/>
          <w:sz w:val="28"/>
          <w:szCs w:val="28"/>
        </w:rPr>
        <w:t>з</w:t>
      </w:r>
      <w:r w:rsidR="00E31695" w:rsidRPr="00E31695">
        <w:rPr>
          <w:iCs/>
          <w:sz w:val="28"/>
          <w:szCs w:val="28"/>
        </w:rPr>
        <w:t>абезпечення накопичення та ведення інформації, пов’язаної з розробкою ПДС-алгоритмів, включаючи вхідні дані для аналізу та тестування, в одній системі</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ідвищення ефективності тестування та аналізу ПДС-алгоритмів</w:t>
      </w:r>
      <w:r>
        <w:rPr>
          <w:iCs/>
          <w:sz w:val="28"/>
          <w:szCs w:val="28"/>
        </w:rPr>
        <w:t>.</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9A3AE1" w:rsidP="001C299A">
      <w:pPr>
        <w:numPr>
          <w:ilvl w:val="0"/>
          <w:numId w:val="7"/>
        </w:numPr>
        <w:rPr>
          <w:iCs/>
          <w:sz w:val="28"/>
          <w:szCs w:val="28"/>
        </w:rPr>
      </w:pPr>
      <w:r>
        <w:rPr>
          <w:iCs/>
          <w:sz w:val="28"/>
          <w:szCs w:val="28"/>
        </w:rPr>
        <w:t>і</w:t>
      </w:r>
      <w:r w:rsidR="00E31695" w:rsidRPr="00E31695">
        <w:rPr>
          <w:iCs/>
          <w:sz w:val="28"/>
          <w:szCs w:val="28"/>
        </w:rPr>
        <w:t>нтерпретація та виконання вихідного коду алгоритмів</w:t>
      </w:r>
      <w:r>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r>
        <w:rPr>
          <w:iCs/>
          <w:sz w:val="28"/>
          <w:szCs w:val="28"/>
        </w:rPr>
        <w:t xml:space="preserve">неавтентифіковані користувачі, розробники алгоритмів, </w:t>
      </w:r>
      <w:r w:rsidR="00E31695" w:rsidRPr="00E31695">
        <w:rPr>
          <w:iCs/>
          <w:sz w:val="28"/>
          <w:szCs w:val="28"/>
        </w:rPr>
        <w:t>адміністратори</w:t>
      </w:r>
      <w:r>
        <w:rPr>
          <w:iCs/>
          <w:sz w:val="28"/>
          <w:szCs w:val="28"/>
        </w:rPr>
        <w:t>;</w:t>
      </w:r>
    </w:p>
    <w:p w:rsidR="009A3AE1" w:rsidRPr="00E31695" w:rsidRDefault="009A3AE1" w:rsidP="001C299A">
      <w:pPr>
        <w:numPr>
          <w:ilvl w:val="0"/>
          <w:numId w:val="7"/>
        </w:numPr>
        <w:rPr>
          <w:iCs/>
          <w:sz w:val="28"/>
          <w:szCs w:val="28"/>
        </w:rPr>
      </w:pPr>
      <w:r>
        <w:rPr>
          <w:iCs/>
          <w:sz w:val="28"/>
          <w:szCs w:val="28"/>
        </w:rPr>
        <w:t>розробка та реалізація точного алгоритму знаходження оптимальних розв’язків.</w:t>
      </w:r>
    </w:p>
    <w:p w:rsidR="002B0208" w:rsidRPr="000F5229" w:rsidRDefault="002B0208" w:rsidP="002B0208">
      <w:pPr>
        <w:pStyle w:val="21"/>
        <w:numPr>
          <w:ilvl w:val="0"/>
          <w:numId w:val="0"/>
        </w:numPr>
        <w:ind w:firstLine="709"/>
        <w:rPr>
          <w:b/>
          <w:szCs w:val="28"/>
        </w:rPr>
      </w:pPr>
      <w:bookmarkStart w:id="19" w:name="_Toc236811377"/>
      <w:bookmarkStart w:id="20" w:name="_Toc291670066"/>
      <w:bookmarkStart w:id="21" w:name="_Toc482921363"/>
      <w:r w:rsidRPr="000F5229">
        <w:rPr>
          <w:b/>
          <w:szCs w:val="28"/>
        </w:rPr>
        <w:t>Висновок до розділу</w:t>
      </w:r>
      <w:bookmarkEnd w:id="21"/>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lastRenderedPageBreak/>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2" w:name="_Toc482921364"/>
      <w:r>
        <w:lastRenderedPageBreak/>
        <w:t>Інформаційне забезпечення</w:t>
      </w:r>
      <w:bookmarkEnd w:id="19"/>
      <w:bookmarkEnd w:id="20"/>
      <w:bookmarkEnd w:id="22"/>
    </w:p>
    <w:p w:rsidR="002B0208" w:rsidRDefault="002B0208" w:rsidP="002B0208">
      <w:pPr>
        <w:pStyle w:val="21"/>
        <w:rPr>
          <w:b/>
        </w:rPr>
      </w:pPr>
      <w:bookmarkStart w:id="23" w:name="_Toc236811378"/>
      <w:bookmarkStart w:id="24" w:name="_Toc291670067"/>
      <w:bookmarkStart w:id="25" w:name="_Toc482921365"/>
      <w:r w:rsidRPr="00992F95">
        <w:rPr>
          <w:b/>
        </w:rPr>
        <w:t>Вхідні дані</w:t>
      </w:r>
      <w:bookmarkEnd w:id="23"/>
      <w:bookmarkEnd w:id="24"/>
      <w:bookmarkEnd w:id="25"/>
    </w:p>
    <w:p w:rsidR="00075C0F" w:rsidRPr="00075C0F" w:rsidRDefault="00075C0F" w:rsidP="00075C0F">
      <w:pPr>
        <w:rPr>
          <w:sz w:val="28"/>
          <w:szCs w:val="28"/>
        </w:rPr>
      </w:pPr>
      <w:r w:rsidRPr="00075C0F">
        <w:rPr>
          <w:sz w:val="28"/>
          <w:szCs w:val="28"/>
        </w:rPr>
        <w:t>При побудові розкладів робіт і аналізі ефективності алгоритмів система використовує наступні вхідні дані:</w:t>
      </w:r>
    </w:p>
    <w:p w:rsidR="00075C0F" w:rsidRPr="00075C0F" w:rsidRDefault="00F25614" w:rsidP="001C299A">
      <w:pPr>
        <w:numPr>
          <w:ilvl w:val="0"/>
          <w:numId w:val="7"/>
        </w:numPr>
        <w:rPr>
          <w:sz w:val="28"/>
          <w:szCs w:val="28"/>
        </w:rPr>
      </w:pPr>
      <w:r>
        <w:rPr>
          <w:sz w:val="28"/>
          <w:szCs w:val="28"/>
        </w:rPr>
        <w:t>опис аналітик і наборів</w:t>
      </w:r>
      <w:r w:rsidR="00075C0F" w:rsidRPr="00075C0F">
        <w:rPr>
          <w:sz w:val="28"/>
          <w:szCs w:val="28"/>
        </w:rPr>
        <w:t xml:space="preserve"> вхідних даних алгоритмів</w:t>
      </w:r>
      <w:r>
        <w:rPr>
          <w:sz w:val="28"/>
          <w:szCs w:val="28"/>
        </w:rPr>
        <w:t>;</w:t>
      </w:r>
    </w:p>
    <w:p w:rsidR="001E1C85" w:rsidRDefault="00F25614" w:rsidP="001C299A">
      <w:pPr>
        <w:numPr>
          <w:ilvl w:val="0"/>
          <w:numId w:val="7"/>
        </w:numPr>
        <w:rPr>
          <w:sz w:val="28"/>
          <w:szCs w:val="28"/>
        </w:rPr>
      </w:pPr>
      <w:r>
        <w:rPr>
          <w:sz w:val="28"/>
          <w:szCs w:val="28"/>
        </w:rPr>
        <w:t>в</w:t>
      </w:r>
      <w:r w:rsidR="00075C0F" w:rsidRPr="00075C0F">
        <w:rPr>
          <w:sz w:val="28"/>
          <w:szCs w:val="28"/>
        </w:rPr>
        <w:t>ласне вхідні дані, що будуть передаватись на вхід алгоритмів</w:t>
      </w:r>
      <w:r>
        <w:rPr>
          <w:sz w:val="28"/>
          <w:szCs w:val="28"/>
        </w:rPr>
        <w:t>;</w:t>
      </w:r>
    </w:p>
    <w:p w:rsidR="00681DD2" w:rsidRPr="00681DD2" w:rsidRDefault="00681DD2" w:rsidP="001C299A">
      <w:pPr>
        <w:numPr>
          <w:ilvl w:val="0"/>
          <w:numId w:val="7"/>
        </w:numPr>
        <w:rPr>
          <w:sz w:val="28"/>
          <w:szCs w:val="28"/>
        </w:rPr>
      </w:pPr>
      <w:r>
        <w:rPr>
          <w:sz w:val="28"/>
          <w:szCs w:val="28"/>
        </w:rPr>
        <w:t>о</w:t>
      </w:r>
      <w:r w:rsidRPr="00075C0F">
        <w:rPr>
          <w:sz w:val="28"/>
          <w:szCs w:val="28"/>
        </w:rPr>
        <w:t>пис алгоритмів з їх вихідним кодом</w:t>
      </w:r>
      <w:r>
        <w:rPr>
          <w:sz w:val="28"/>
          <w:szCs w:val="28"/>
        </w:rPr>
        <w:t>;</w:t>
      </w:r>
    </w:p>
    <w:p w:rsidR="00681DD2" w:rsidRDefault="00681DD2" w:rsidP="001C299A">
      <w:pPr>
        <w:numPr>
          <w:ilvl w:val="0"/>
          <w:numId w:val="7"/>
        </w:numPr>
        <w:rPr>
          <w:sz w:val="28"/>
          <w:szCs w:val="28"/>
        </w:rPr>
      </w:pPr>
      <w:r>
        <w:rPr>
          <w:sz w:val="28"/>
          <w:szCs w:val="28"/>
        </w:rPr>
        <w:t>накопичені оптимальні розв’язки;</w:t>
      </w:r>
    </w:p>
    <w:p w:rsidR="00075C0F" w:rsidRPr="00681DD2" w:rsidRDefault="00681DD2" w:rsidP="001C299A">
      <w:pPr>
        <w:numPr>
          <w:ilvl w:val="0"/>
          <w:numId w:val="7"/>
        </w:numPr>
        <w:rPr>
          <w:sz w:val="28"/>
          <w:szCs w:val="28"/>
        </w:rPr>
      </w:pPr>
      <w:r>
        <w:rPr>
          <w:sz w:val="28"/>
          <w:szCs w:val="28"/>
        </w:rPr>
        <w:t>закешовані дані вже обчислених аналітик алгоритмів.</w:t>
      </w:r>
    </w:p>
    <w:p w:rsidR="002B0208" w:rsidRPr="00992F95" w:rsidRDefault="002B0208" w:rsidP="002B0208">
      <w:pPr>
        <w:pStyle w:val="21"/>
        <w:spacing w:before="480"/>
        <w:rPr>
          <w:b/>
        </w:rPr>
      </w:pPr>
      <w:bookmarkStart w:id="26" w:name="_Toc236811379"/>
      <w:bookmarkStart w:id="27" w:name="_Toc291670068"/>
      <w:bookmarkStart w:id="28" w:name="_Toc482921366"/>
      <w:r w:rsidRPr="00992F95">
        <w:rPr>
          <w:b/>
        </w:rPr>
        <w:t>Вихідні дані</w:t>
      </w:r>
      <w:bookmarkEnd w:id="26"/>
      <w:bookmarkEnd w:id="27"/>
      <w:bookmarkEnd w:id="28"/>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r w:rsidR="00681DD2" w:rsidRPr="009E7389">
        <w:rPr>
          <w:sz w:val="28"/>
          <w:szCs w:val="28"/>
        </w:rPr>
        <w:t>Ґ</w:t>
      </w:r>
      <w:r w:rsidR="00681DD2">
        <w:rPr>
          <w:sz w:val="28"/>
          <w:szCs w:val="28"/>
        </w:rPr>
        <w:t>анта</w:t>
      </w:r>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B53B54"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06.8pt">
            <v:imagedata r:id="rId10" o:title="AnalyticGraph"/>
          </v:shape>
        </w:pict>
      </w:r>
    </w:p>
    <w:p w:rsidR="007C4F41" w:rsidRPr="007C4F41" w:rsidRDefault="007C4F41" w:rsidP="007C4F41">
      <w:pPr>
        <w:jc w:val="center"/>
        <w:rPr>
          <w:iCs/>
          <w:sz w:val="28"/>
          <w:szCs w:val="28"/>
        </w:rPr>
      </w:pPr>
      <w:r>
        <w:rPr>
          <w:iCs/>
          <w:sz w:val="28"/>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lastRenderedPageBreak/>
        <w:drawing>
          <wp:inline distT="0" distB="0" distL="0" distR="0" wp14:anchorId="565D3AE8" wp14:editId="51A9BD4F">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Pr>
          <w:iCs/>
          <w:sz w:val="28"/>
          <w:szCs w:val="28"/>
        </w:rPr>
        <w:t>Рисунок 2.2</w:t>
      </w:r>
      <w:r w:rsidR="00075C0F" w:rsidRPr="00075C0F">
        <w:rPr>
          <w:iCs/>
          <w:sz w:val="28"/>
          <w:szCs w:val="28"/>
        </w:rPr>
        <w:t xml:space="preserve"> – Діаграма </w:t>
      </w:r>
      <w:r w:rsidR="00F25614" w:rsidRPr="009E7389">
        <w:rPr>
          <w:sz w:val="28"/>
          <w:szCs w:val="28"/>
        </w:rPr>
        <w:t>Ґ</w:t>
      </w:r>
      <w:r w:rsidR="00F25614">
        <w:rPr>
          <w:sz w:val="28"/>
          <w:szCs w:val="28"/>
        </w:rPr>
        <w:t>анта</w:t>
      </w:r>
      <w:r w:rsidR="00075C0F" w:rsidRPr="00075C0F">
        <w:rPr>
          <w:iCs/>
          <w:sz w:val="28"/>
          <w:szCs w:val="28"/>
        </w:rPr>
        <w:t xml:space="preserve"> побудованого розкладу робіт</w:t>
      </w:r>
    </w:p>
    <w:p w:rsidR="002B0208" w:rsidRPr="00992F95" w:rsidRDefault="002B0208" w:rsidP="002B0208">
      <w:pPr>
        <w:pStyle w:val="21"/>
        <w:rPr>
          <w:b/>
        </w:rPr>
      </w:pPr>
      <w:bookmarkStart w:id="29" w:name="_Toc291670069"/>
      <w:bookmarkStart w:id="30" w:name="_Toc236811380"/>
      <w:bookmarkStart w:id="31" w:name="_Toc482921367"/>
      <w:r w:rsidRPr="00992F95">
        <w:rPr>
          <w:b/>
        </w:rPr>
        <w:t>Опис структури бази даних</w:t>
      </w:r>
      <w:bookmarkEnd w:id="29"/>
      <w:bookmarkEnd w:id="31"/>
    </w:p>
    <w:p w:rsidR="008F239D" w:rsidRPr="00A72B92" w:rsidRDefault="007844BB" w:rsidP="007844BB">
      <w:pPr>
        <w:rPr>
          <w:iCs/>
          <w:noProof/>
          <w:sz w:val="28"/>
          <w:szCs w:val="28"/>
          <w:lang w:val="ru-RU" w:eastAsia="en-US"/>
        </w:rPr>
      </w:pPr>
      <w:bookmarkStart w:id="32"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075C0F" w:rsidP="00965F12">
      <w:pPr>
        <w:keepNext/>
        <w:ind w:firstLine="0"/>
        <w:jc w:val="left"/>
        <w:rPr>
          <w:sz w:val="28"/>
          <w:szCs w:val="28"/>
        </w:rPr>
      </w:pPr>
      <w:r w:rsidRPr="00075C0F">
        <w:rPr>
          <w:sz w:val="28"/>
          <w:szCs w:val="28"/>
        </w:rPr>
        <w:t>Таблиця 2.1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(UserRole)</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r w:rsidR="00611FA4">
              <w:rPr>
                <w:rFonts w:ascii="Times New Roman" w:hAnsi="Times New Roman"/>
                <w:sz w:val="28"/>
              </w:rPr>
              <w:t>Input</w:t>
            </w:r>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r>
              <w:rPr>
                <w:rFonts w:ascii="Times New Roman" w:hAnsi="Times New Roman"/>
                <w:sz w:val="28"/>
                <w:lang w:val="en-US"/>
              </w:rPr>
              <w:t>AnalyticAlgorithm</w:t>
            </w:r>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Сутність, що представляє кешовані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AF5B8D" w:rsidP="00965F12">
      <w:pPr>
        <w:keepNext/>
        <w:ind w:firstLine="0"/>
        <w:jc w:val="left"/>
        <w:rPr>
          <w:sz w:val="28"/>
          <w:szCs w:val="28"/>
        </w:rPr>
      </w:pPr>
      <w:r w:rsidRPr="001E3093">
        <w:rPr>
          <w:sz w:val="28"/>
          <w:szCs w:val="28"/>
        </w:rPr>
        <w:lastRenderedPageBreak/>
        <w:t>Таблиця 2.2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r>
              <w:rPr>
                <w:rFonts w:ascii="Times New Roman" w:hAnsi="Times New Roman"/>
                <w:sz w:val="28"/>
              </w:rPr>
              <w:t>Псевдоним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r>
              <w:rPr>
                <w:rFonts w:ascii="Times New Roman" w:hAnsi="Times New Roman"/>
                <w:sz w:val="28"/>
                <w:lang w:val="en-US"/>
              </w:rPr>
              <w:t>FullName</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r>
              <w:rPr>
                <w:rFonts w:ascii="Times New Roman" w:hAnsi="Times New Roman"/>
                <w:sz w:val="28"/>
                <w:lang w:val="en-US"/>
              </w:rPr>
              <w:t>BirthDate</w:t>
            </w:r>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(PasswordHash</w:t>
            </w:r>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Захешоване значення пароля користувача</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r w:rsidR="00AF5B8D">
              <w:rPr>
                <w:rFonts w:ascii="Times New Roman" w:hAnsi="Times New Roman"/>
                <w:sz w:val="28"/>
                <w:lang w:val="en-US"/>
              </w:rPr>
              <w:t>SecurityStamp</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r>
              <w:rPr>
                <w:rFonts w:ascii="Times New Roman" w:hAnsi="Times New Roman"/>
                <w:sz w:val="28"/>
                <w:lang w:val="en-US"/>
              </w:rPr>
              <w:t>AccessFailedCount</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взламу) </w:t>
            </w:r>
          </w:p>
        </w:tc>
      </w:tr>
    </w:tbl>
    <w:p w:rsidR="00AF5B8D" w:rsidRDefault="00AF5B8D" w:rsidP="00075C0F">
      <w:pPr>
        <w:rPr>
          <w:sz w:val="28"/>
        </w:rPr>
      </w:pPr>
    </w:p>
    <w:p w:rsidR="001E3093" w:rsidRPr="001E3093" w:rsidRDefault="001E3093" w:rsidP="00965F12">
      <w:pPr>
        <w:keepNext/>
        <w:ind w:firstLine="0"/>
        <w:jc w:val="left"/>
        <w:rPr>
          <w:sz w:val="28"/>
          <w:szCs w:val="28"/>
        </w:rPr>
      </w:pPr>
      <w:r w:rsidRPr="001E3093">
        <w:rPr>
          <w:sz w:val="28"/>
          <w:szCs w:val="28"/>
        </w:rPr>
        <w:t>Таблиця 2.3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(DateAdd)</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1E3093" w:rsidP="00965F12">
      <w:pPr>
        <w:keepNext/>
        <w:ind w:firstLine="0"/>
        <w:jc w:val="left"/>
        <w:rPr>
          <w:sz w:val="28"/>
          <w:szCs w:val="28"/>
        </w:rPr>
      </w:pPr>
      <w:r w:rsidRPr="00965F12">
        <w:rPr>
          <w:sz w:val="28"/>
          <w:szCs w:val="28"/>
        </w:rPr>
        <w:t>Таблиця 2.4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r>
              <w:rPr>
                <w:rFonts w:ascii="Times New Roman" w:hAnsi="Times New Roman"/>
                <w:sz w:val="28"/>
                <w:lang w:val="en-US"/>
              </w:rPr>
              <w:t>DateAdd</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bl>
    <w:p w:rsidR="001E3093" w:rsidRDefault="001E3093"/>
    <w:p w:rsidR="001E3093" w:rsidRDefault="00965F12" w:rsidP="00965F12">
      <w:pPr>
        <w:keepNext/>
        <w:ind w:firstLine="0"/>
        <w:jc w:val="left"/>
        <w:rPr>
          <w:sz w:val="28"/>
          <w:szCs w:val="28"/>
        </w:rPr>
      </w:pPr>
      <w:r>
        <w:rPr>
          <w:sz w:val="28"/>
          <w:szCs w:val="28"/>
        </w:rPr>
        <w:lastRenderedPageBreak/>
        <w:t>Продовження таблиці 2.4</w:t>
      </w:r>
    </w:p>
    <w:tbl>
      <w:tblPr>
        <w:tblStyle w:val="25"/>
        <w:tblW w:w="0" w:type="auto"/>
        <w:tblInd w:w="0" w:type="dxa"/>
        <w:tblLook w:val="04A0" w:firstRow="1" w:lastRow="0" w:firstColumn="1" w:lastColumn="0" w:noHBand="0" w:noVBand="1"/>
      </w:tblPr>
      <w:tblGrid>
        <w:gridCol w:w="3438"/>
        <w:gridCol w:w="6132"/>
      </w:tblGrid>
      <w:tr w:rsidR="00965F12" w:rsidRPr="00075C0F" w:rsidTr="00965F12">
        <w:tc>
          <w:tcPr>
            <w:tcW w:w="3438" w:type="dxa"/>
            <w:hideMark/>
          </w:tcPr>
          <w:p w:rsidR="00965F12" w:rsidRPr="00075C0F" w:rsidRDefault="00965F12"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65F12" w:rsidRPr="00075C0F" w:rsidRDefault="00965F12" w:rsidP="00260B22">
            <w:pPr>
              <w:ind w:firstLine="0"/>
              <w:jc w:val="center"/>
              <w:rPr>
                <w:rFonts w:ascii="Times New Roman" w:hAnsi="Times New Roman"/>
                <w:b/>
                <w:sz w:val="28"/>
              </w:rPr>
            </w:pPr>
            <w:r>
              <w:rPr>
                <w:rFonts w:ascii="Times New Roman" w:hAnsi="Times New Roman"/>
                <w:b/>
                <w:sz w:val="28"/>
              </w:rPr>
              <w:t>Опис</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 аналітики у вільному форматі</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716F9D" w:rsidP="00716F9D">
            <w:pPr>
              <w:ind w:firstLine="0"/>
              <w:rPr>
                <w:rFonts w:ascii="Times New Roman" w:hAnsi="Times New Roman"/>
                <w:sz w:val="28"/>
              </w:rPr>
            </w:pPr>
            <w:r>
              <w:rPr>
                <w:rFonts w:ascii="Times New Roman" w:hAnsi="Times New Roman"/>
                <w:sz w:val="28"/>
              </w:rPr>
              <w:t>Код функції</w:t>
            </w:r>
            <w:r w:rsidR="001E3093">
              <w:rPr>
                <w:rFonts w:ascii="Times New Roman" w:hAnsi="Times New Roman"/>
                <w:sz w:val="28"/>
              </w:rPr>
              <w:t xml:space="preserve"> (</w:t>
            </w:r>
            <w:r>
              <w:rPr>
                <w:rFonts w:ascii="Times New Roman" w:hAnsi="Times New Roman"/>
                <w:sz w:val="28"/>
                <w:lang w:val="en-US"/>
              </w:rPr>
              <w:t>FunctionCode</w:t>
            </w:r>
            <w:r w:rsid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716F9D" w:rsidP="00260B22">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XLabel</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абсцис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YLabel</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ординат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MaxValue</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0"/>
    <w:bookmarkEnd w:id="32"/>
    <w:p w:rsidR="008F239D" w:rsidRDefault="008F239D" w:rsidP="008F239D">
      <w:pPr>
        <w:keepNext/>
        <w:ind w:firstLine="0"/>
        <w:jc w:val="left"/>
        <w:rPr>
          <w:sz w:val="28"/>
          <w:szCs w:val="28"/>
        </w:rPr>
      </w:pPr>
      <w:r>
        <w:rPr>
          <w:sz w:val="28"/>
          <w:szCs w:val="28"/>
        </w:rPr>
        <w:t>Таблиця 2.5 – Опис зв’язків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FK_UserRole_Role, FK_UserRole_User</w:t>
            </w:r>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FK_Algorithm_User</w:t>
            </w:r>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FK_Analytic_User</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FK_Input_Analytic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Зв’язок між аналітикою та її кешованими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Зв’язок між алгоритмом та його кешованими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3" w:name="_Toc236811381"/>
      <w:bookmarkStart w:id="34" w:name="_Toc303778138"/>
      <w:bookmarkStart w:id="35" w:name="_Toc236811387"/>
      <w:bookmarkStart w:id="36" w:name="_Toc482921368"/>
      <w:r w:rsidRPr="0057265B">
        <w:rPr>
          <w:b/>
        </w:rPr>
        <w:t>В</w:t>
      </w:r>
      <w:r>
        <w:rPr>
          <w:b/>
        </w:rPr>
        <w:t>исновок до розділу</w:t>
      </w:r>
      <w:bookmarkEnd w:id="36"/>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w:t>
      </w:r>
      <w:r>
        <w:rPr>
          <w:sz w:val="28"/>
        </w:rPr>
        <w:lastRenderedPageBreak/>
        <w:t>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 в даному розділі було проведено аналіз системи в розрізі інформаційного забезпечення.</w:t>
      </w:r>
    </w:p>
    <w:p w:rsidR="002B0208" w:rsidRDefault="002B0208" w:rsidP="002B0208">
      <w:pPr>
        <w:pStyle w:val="1"/>
      </w:pPr>
      <w:bookmarkStart w:id="37" w:name="_Toc482921369"/>
      <w:r>
        <w:lastRenderedPageBreak/>
        <w:t>Математичне забезпечення</w:t>
      </w:r>
      <w:bookmarkEnd w:id="33"/>
      <w:bookmarkEnd w:id="34"/>
      <w:bookmarkEnd w:id="37"/>
    </w:p>
    <w:p w:rsidR="002B0208" w:rsidRDefault="002B0208" w:rsidP="002B0208">
      <w:pPr>
        <w:pStyle w:val="21"/>
        <w:rPr>
          <w:b/>
          <w:lang w:val="ru-RU"/>
        </w:rPr>
      </w:pPr>
      <w:bookmarkStart w:id="38" w:name="_Toc236811382"/>
      <w:bookmarkStart w:id="39" w:name="_Toc303778139"/>
      <w:bookmarkStart w:id="40" w:name="_Toc482921370"/>
      <w:r w:rsidRPr="0010514C">
        <w:rPr>
          <w:b/>
        </w:rPr>
        <w:t>Змістовна постановка задачі</w:t>
      </w:r>
      <w:bookmarkEnd w:id="38"/>
      <w:bookmarkEnd w:id="39"/>
      <w:bookmarkEnd w:id="40"/>
    </w:p>
    <w:p w:rsidR="00260B22" w:rsidRPr="00260B22" w:rsidRDefault="00260B22" w:rsidP="00260B22">
      <w:pPr>
        <w:rPr>
          <w:sz w:val="28"/>
          <w:szCs w:val="28"/>
        </w:rPr>
      </w:pPr>
      <w:r w:rsidRPr="00260B22">
        <w:rPr>
          <w:sz w:val="28"/>
          <w:szCs w:val="28"/>
        </w:rPr>
        <w:t>Існує набір незалежних паралельних приладів з рівними продуктивностями, що працюють без переривань та виконують незалежні завдання з довільними фіксованими директивними термінами та довільними фіксованими тривалостями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1" w:name="_Toc236811383"/>
      <w:bookmarkStart w:id="42" w:name="_Toc303778140"/>
      <w:bookmarkStart w:id="43" w:name="_Toc482921371"/>
      <w:r w:rsidRPr="00F14397">
        <w:rPr>
          <w:b/>
          <w:szCs w:val="28"/>
        </w:rPr>
        <w:t>Математична постановка задачі</w:t>
      </w:r>
      <w:bookmarkEnd w:id="41"/>
      <w:bookmarkEnd w:id="42"/>
      <w:bookmarkEnd w:id="43"/>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A42BCC"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A42BCC"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4" w:name="_Toc236811384"/>
      <w:bookmarkStart w:id="45" w:name="_Toc303778143"/>
      <w:bookmarkStart w:id="46" w:name="_Toc482921372"/>
      <w:r w:rsidRPr="0010514C">
        <w:rPr>
          <w:b/>
          <w:szCs w:val="28"/>
        </w:rPr>
        <w:lastRenderedPageBreak/>
        <w:t>Обґрунтування методу розв’язання</w:t>
      </w:r>
      <w:bookmarkEnd w:id="44"/>
      <w:bookmarkEnd w:id="45"/>
      <w:bookmarkEnd w:id="46"/>
    </w:p>
    <w:p w:rsidR="001B3CEC" w:rsidRPr="001B3CEC" w:rsidRDefault="001B3CEC" w:rsidP="001B3CEC">
      <w:pPr>
        <w:rPr>
          <w:sz w:val="28"/>
        </w:rPr>
      </w:pPr>
      <w:r w:rsidRPr="001B3CEC">
        <w:rPr>
          <w:sz w:val="28"/>
        </w:rPr>
        <w:t>Математична модель задачі про оптимізацію розкладу робіт з довільними директивними термінами на паралельних приладах рівних продуктивностей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Основна ідея полягає у розумному переборі множини розв’язків з відкиданням завідомо неоптимальних розв’язків. Основні операції: розбиття головної множини розв’язків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47" w:name="_Toc236811385"/>
      <w:bookmarkStart w:id="48" w:name="_Toc303778144"/>
      <w:bookmarkStart w:id="49" w:name="_Toc482921373"/>
      <w:r w:rsidRPr="0010514C">
        <w:rPr>
          <w:b/>
          <w:szCs w:val="28"/>
        </w:rPr>
        <w:lastRenderedPageBreak/>
        <w:t>Опис методів розв’язання</w:t>
      </w:r>
      <w:bookmarkEnd w:id="47"/>
      <w:bookmarkEnd w:id="48"/>
      <w:bookmarkEnd w:id="49"/>
    </w:p>
    <w:p w:rsidR="008B0FCB" w:rsidRPr="00856576" w:rsidRDefault="00856576" w:rsidP="00FA5F53">
      <w:pPr>
        <w:pStyle w:val="3"/>
        <w:tabs>
          <w:tab w:val="clear" w:pos="720"/>
        </w:tabs>
        <w:rPr>
          <w:rFonts w:eastAsiaTheme="minorEastAsia"/>
          <w:b/>
          <w:lang w:eastAsia="en-US"/>
        </w:rPr>
      </w:pPr>
      <w:bookmarkStart w:id="50" w:name="_Toc482921374"/>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bookmarkEnd w:id="50"/>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A42BCC"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A42BCC"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000FB4">
            <w:pPr>
              <w:ind w:firstLine="0"/>
              <w:rPr>
                <w:iCs/>
                <w:sz w:val="28"/>
                <w:szCs w:val="28"/>
                <w:lang w:val="en-US"/>
              </w:rPr>
            </w:pPr>
            <w:r>
              <w:rPr>
                <w:iCs/>
                <w:sz w:val="28"/>
                <w:szCs w:val="28"/>
                <w:lang w:val="en-US"/>
              </w:rPr>
              <w:t>(</w:t>
            </w:r>
            <w:r>
              <w:rPr>
                <w:iCs/>
                <w:sz w:val="28"/>
                <w:szCs w:val="28"/>
              </w:rPr>
              <w:t>3.1</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посуваються блище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A42BCC"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000FB4" w:rsidP="00000FB4">
            <w:pPr>
              <w:ind w:firstLine="0"/>
              <w:rPr>
                <w:iCs/>
                <w:sz w:val="28"/>
                <w:szCs w:val="28"/>
              </w:rPr>
            </w:pPr>
            <w:r>
              <w:rPr>
                <w:iCs/>
                <w:sz w:val="28"/>
                <w:szCs w:val="28"/>
              </w:rPr>
              <w:t>(3.2</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A42BCC"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Pr>
                <w:iCs/>
                <w:sz w:val="28"/>
                <w:szCs w:val="28"/>
              </w:rPr>
              <w:t>3.3</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856576" w:rsidP="000F22A0">
      <w:pPr>
        <w:pStyle w:val="3"/>
        <w:tabs>
          <w:tab w:val="clear" w:pos="720"/>
          <w:tab w:val="num" w:pos="990"/>
        </w:tabs>
        <w:rPr>
          <w:rFonts w:eastAsiaTheme="minorEastAsia"/>
          <w:b/>
          <w:lang w:eastAsia="en-US"/>
        </w:rPr>
      </w:pPr>
      <w:bookmarkStart w:id="51" w:name="_Toc482921375"/>
      <w:r w:rsidRPr="00856576">
        <w:rPr>
          <w:rFonts w:eastAsiaTheme="minorEastAsia"/>
          <w:b/>
          <w:lang w:eastAsia="en-US"/>
        </w:rPr>
        <w:t xml:space="preserve">Аналіз </w:t>
      </w:r>
      <w:r>
        <w:rPr>
          <w:rFonts w:eastAsiaTheme="minorEastAsia"/>
          <w:b/>
          <w:lang w:eastAsia="en-US"/>
        </w:rPr>
        <w:t xml:space="preserve">обчислювальної </w:t>
      </w:r>
      <w:r w:rsidRPr="00856576">
        <w:rPr>
          <w:rFonts w:eastAsiaTheme="minorEastAsia"/>
          <w:b/>
          <w:lang w:eastAsia="en-US"/>
        </w:rPr>
        <w:t>складності алгоритмів</w:t>
      </w:r>
      <w:bookmarkEnd w:id="51"/>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04241A2F" wp14:editId="780D2E00">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Default="00856576" w:rsidP="00856576">
      <w:pPr>
        <w:jc w:val="center"/>
        <w:rPr>
          <w:rFonts w:eastAsiaTheme="minorEastAsia"/>
          <w:sz w:val="28"/>
          <w:lang w:eastAsia="en-US"/>
        </w:rPr>
      </w:pPr>
      <w:r>
        <w:rPr>
          <w:rFonts w:eastAsiaTheme="minorEastAsia"/>
          <w:sz w:val="28"/>
          <w:lang w:eastAsia="en-US"/>
        </w:rPr>
        <w:t>Рисунок 3</w:t>
      </w:r>
      <w:r w:rsidRPr="00856576">
        <w:rPr>
          <w:rFonts w:eastAsiaTheme="minorEastAsia"/>
          <w:sz w:val="28"/>
          <w:lang w:eastAsia="en-US"/>
        </w:rPr>
        <w:t>.1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1368D2E6" wp14:editId="376F83B8">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856576" w:rsidRDefault="00856576" w:rsidP="00856576">
      <w:pPr>
        <w:jc w:val="center"/>
        <w:rPr>
          <w:rFonts w:eastAsiaTheme="minorEastAsia"/>
          <w:sz w:val="28"/>
          <w:lang w:eastAsia="en-US"/>
        </w:rPr>
      </w:pPr>
      <w:r w:rsidRPr="00856576">
        <w:rPr>
          <w:rFonts w:eastAsiaTheme="minorEastAsia"/>
          <w:sz w:val="28"/>
          <w:lang w:eastAsia="en-US"/>
        </w:rPr>
        <w:t xml:space="preserve">Рисунок </w:t>
      </w:r>
      <w:r>
        <w:rPr>
          <w:rFonts w:eastAsiaTheme="minorEastAsia"/>
          <w:sz w:val="28"/>
          <w:lang w:eastAsia="en-US"/>
        </w:rPr>
        <w:t>3</w:t>
      </w:r>
      <w:r w:rsidRPr="00856576">
        <w:rPr>
          <w:rFonts w:eastAsiaTheme="minorEastAsia"/>
          <w:sz w:val="28"/>
          <w:lang w:eastAsia="en-US"/>
        </w:rPr>
        <w:t>.2 – Графік залежності ча</w:t>
      </w:r>
      <w:r>
        <w:rPr>
          <w:rFonts w:eastAsiaTheme="minorEastAsia"/>
          <w:sz w:val="28"/>
          <w:lang w:eastAsia="en-US"/>
        </w:rPr>
        <w:t xml:space="preserve">су виконання процедури </w:t>
      </w:r>
      <w:r w:rsidRPr="00856576">
        <w:rPr>
          <w:rFonts w:eastAsiaTheme="minorEastAsia"/>
          <w:sz w:val="28"/>
          <w:lang w:eastAsia="en-US"/>
        </w:rPr>
        <w:t>метод</w:t>
      </w:r>
      <w:r>
        <w:rPr>
          <w:rFonts w:eastAsiaTheme="minorEastAsia"/>
          <w:sz w:val="28"/>
          <w:lang w:eastAsia="en-US"/>
        </w:rPr>
        <w:t>у</w:t>
      </w:r>
      <w:r w:rsidRPr="00856576">
        <w:rPr>
          <w:rFonts w:eastAsiaTheme="minorEastAsia"/>
          <w:sz w:val="28"/>
          <w:lang w:eastAsia="en-US"/>
        </w:rPr>
        <w:t xml:space="preserve"> гілок та ме</w:t>
      </w:r>
      <w:r>
        <w:rPr>
          <w:rFonts w:eastAsiaTheme="minorEastAsia"/>
          <w:sz w:val="28"/>
          <w:lang w:eastAsia="en-US"/>
        </w:rPr>
        <w:t>ж від кількості завдань</w:t>
      </w:r>
    </w:p>
    <w:p w:rsidR="0068316E" w:rsidRDefault="0068316E" w:rsidP="0068316E">
      <w:pPr>
        <w:pStyle w:val="21"/>
        <w:numPr>
          <w:ilvl w:val="0"/>
          <w:numId w:val="0"/>
        </w:numPr>
        <w:ind w:left="1021"/>
        <w:rPr>
          <w:b/>
          <w:szCs w:val="28"/>
        </w:rPr>
      </w:pPr>
      <w:bookmarkStart w:id="52" w:name="_Toc482921376"/>
      <w:r w:rsidRPr="0068316E">
        <w:rPr>
          <w:b/>
          <w:szCs w:val="28"/>
        </w:rPr>
        <w:t>Висновок до розділу</w:t>
      </w:r>
      <w:bookmarkEnd w:id="52"/>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Default="002B0208" w:rsidP="002B0208">
      <w:pPr>
        <w:pStyle w:val="1"/>
      </w:pPr>
      <w:bookmarkStart w:id="53" w:name="_Toc303778148"/>
      <w:bookmarkStart w:id="54" w:name="_Toc482921377"/>
      <w:bookmarkEnd w:id="35"/>
      <w:r>
        <w:rPr>
          <w:lang w:val="ru-RU"/>
        </w:rPr>
        <w:lastRenderedPageBreak/>
        <w:t xml:space="preserve">Програмне та </w:t>
      </w:r>
      <w:proofErr w:type="gramStart"/>
      <w:r>
        <w:rPr>
          <w:lang w:val="ru-RU"/>
        </w:rPr>
        <w:t>техн</w:t>
      </w:r>
      <w:proofErr w:type="gramEnd"/>
      <w:r>
        <w:rPr>
          <w:lang w:val="ru-RU"/>
        </w:rPr>
        <w:t xml:space="preserve">ічне </w:t>
      </w:r>
      <w:r>
        <w:t>забезпечення</w:t>
      </w:r>
      <w:bookmarkEnd w:id="53"/>
      <w:bookmarkEnd w:id="54"/>
    </w:p>
    <w:p w:rsidR="002B0208" w:rsidRDefault="002B0208" w:rsidP="002B0208">
      <w:pPr>
        <w:pStyle w:val="21"/>
        <w:rPr>
          <w:b/>
          <w:lang w:val="en-US"/>
        </w:rPr>
      </w:pPr>
      <w:bookmarkStart w:id="55" w:name="_Toc236811388"/>
      <w:bookmarkStart w:id="56" w:name="_Toc303778149"/>
      <w:bookmarkStart w:id="57" w:name="_Toc482921378"/>
      <w:r w:rsidRPr="0010514C">
        <w:rPr>
          <w:b/>
        </w:rPr>
        <w:t>Засоби розробки</w:t>
      </w:r>
      <w:bookmarkEnd w:id="55"/>
      <w:bookmarkEnd w:id="56"/>
      <w:bookmarkEnd w:id="57"/>
    </w:p>
    <w:p w:rsidR="000627E5" w:rsidRPr="00DC6299"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r w:rsidR="00DC6299">
        <w:rPr>
          <w:sz w:val="28"/>
          <w:szCs w:val="28"/>
          <w:lang w:val="ru-RU"/>
        </w:rPr>
        <w:t xml:space="preserve"> За середовище розробки було взято </w:t>
      </w:r>
      <w:r w:rsidR="00DC6299">
        <w:rPr>
          <w:sz w:val="28"/>
          <w:szCs w:val="28"/>
          <w:lang w:val="en-US"/>
        </w:rPr>
        <w:t>Visual</w:t>
      </w:r>
      <w:r w:rsidR="00DC6299" w:rsidRPr="00DC6299">
        <w:rPr>
          <w:sz w:val="28"/>
          <w:szCs w:val="28"/>
          <w:lang w:val="ru-RU"/>
        </w:rPr>
        <w:t xml:space="preserve"> </w:t>
      </w:r>
      <w:r w:rsidR="00DC6299">
        <w:rPr>
          <w:sz w:val="28"/>
          <w:szCs w:val="28"/>
          <w:lang w:val="en-US"/>
        </w:rPr>
        <w:t>Studio</w:t>
      </w:r>
      <w:r w:rsidR="000F0A27">
        <w:rPr>
          <w:sz w:val="28"/>
          <w:szCs w:val="28"/>
          <w:lang w:val="ru-RU"/>
        </w:rPr>
        <w:t xml:space="preserve"> </w:t>
      </w:r>
      <w:proofErr w:type="gramStart"/>
      <w:r w:rsidR="00DC6299">
        <w:rPr>
          <w:sz w:val="28"/>
          <w:szCs w:val="28"/>
        </w:rPr>
        <w:t>в</w:t>
      </w:r>
      <w:proofErr w:type="gramEnd"/>
      <w:r w:rsidR="00DC6299">
        <w:rPr>
          <w:sz w:val="28"/>
          <w:szCs w:val="28"/>
        </w:rPr>
        <w:t xml:space="preserve"> поєднанні з </w:t>
      </w:r>
      <w:proofErr w:type="gramStart"/>
      <w:r w:rsidR="00DC6299">
        <w:rPr>
          <w:sz w:val="28"/>
          <w:szCs w:val="28"/>
        </w:rPr>
        <w:t>системою</w:t>
      </w:r>
      <w:proofErr w:type="gramEnd"/>
      <w:r w:rsidR="00DC6299">
        <w:rPr>
          <w:sz w:val="28"/>
          <w:szCs w:val="28"/>
        </w:rPr>
        <w:t xml:space="preserve"> контролю версій </w:t>
      </w:r>
      <w:r w:rsidR="00DC6299">
        <w:rPr>
          <w:sz w:val="28"/>
          <w:szCs w:val="28"/>
          <w:lang w:val="en-US"/>
        </w:rPr>
        <w:t>git</w:t>
      </w:r>
      <w:r w:rsidR="00DC6299" w:rsidRPr="00DC6299">
        <w:rPr>
          <w:sz w:val="28"/>
          <w:szCs w:val="28"/>
          <w:lang w:val="ru-RU"/>
        </w:rPr>
        <w:t xml:space="preserve"> </w:t>
      </w:r>
      <w:r w:rsidR="00DC6299">
        <w:rPr>
          <w:sz w:val="28"/>
          <w:szCs w:val="28"/>
        </w:rPr>
        <w:t>і інструментами веб-розробки</w:t>
      </w:r>
      <w:r w:rsidR="00DC6299" w:rsidRPr="00DC6299">
        <w:rPr>
          <w:sz w:val="28"/>
          <w:szCs w:val="28"/>
          <w:lang w:val="ru-RU"/>
        </w:rPr>
        <w:t xml:space="preserve"> </w:t>
      </w:r>
      <w:r w:rsidR="00DC6299">
        <w:rPr>
          <w:sz w:val="28"/>
          <w:szCs w:val="28"/>
        </w:rPr>
        <w:t xml:space="preserve">від компанії </w:t>
      </w:r>
      <w:r w:rsidR="00B51489">
        <w:rPr>
          <w:sz w:val="28"/>
          <w:szCs w:val="28"/>
        </w:rPr>
        <w:t>Майкрософт (</w:t>
      </w:r>
      <w:r w:rsidR="00DC6299">
        <w:rPr>
          <w:sz w:val="28"/>
          <w:szCs w:val="28"/>
          <w:lang w:val="en-US"/>
        </w:rPr>
        <w:t>Microsoft</w:t>
      </w:r>
      <w:r w:rsidR="00B51489">
        <w:rPr>
          <w:sz w:val="28"/>
          <w:szCs w:val="28"/>
        </w:rPr>
        <w:t>)</w:t>
      </w:r>
      <w:r w:rsidR="00DC6299" w:rsidRPr="00DC6299">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sidR="00B51489">
        <w:rPr>
          <w:sz w:val="28"/>
          <w:szCs w:val="28"/>
        </w:rPr>
        <w:t xml:space="preserve">Майкрософт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58" w:name="_Toc236811389"/>
      <w:bookmarkStart w:id="59" w:name="_Toc303778150"/>
      <w:bookmarkStart w:id="60" w:name="_Toc482921379"/>
      <w:r w:rsidRPr="0010514C">
        <w:rPr>
          <w:b/>
          <w:szCs w:val="28"/>
        </w:rPr>
        <w:lastRenderedPageBreak/>
        <w:t>Вимоги до технічного забезпечення</w:t>
      </w:r>
      <w:bookmarkEnd w:id="58"/>
      <w:bookmarkEnd w:id="59"/>
      <w:bookmarkEnd w:id="60"/>
    </w:p>
    <w:p w:rsidR="002B0208" w:rsidRDefault="002B0208" w:rsidP="00EF51D6">
      <w:pPr>
        <w:pStyle w:val="3"/>
        <w:rPr>
          <w:rFonts w:cs="Times New Roman"/>
          <w:b/>
        </w:rPr>
      </w:pPr>
      <w:bookmarkStart w:id="61" w:name="_Toc482921380"/>
      <w:r w:rsidRPr="0010514C">
        <w:rPr>
          <w:rFonts w:cs="Times New Roman"/>
          <w:b/>
        </w:rPr>
        <w:t>Загальні вимоги</w:t>
      </w:r>
      <w:bookmarkStart w:id="62" w:name="_Toc236811390"/>
      <w:bookmarkStart w:id="63" w:name="_Toc303778151"/>
      <w:bookmarkEnd w:id="61"/>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4" w:name="_Toc482921381"/>
      <w:r w:rsidRPr="0010514C">
        <w:rPr>
          <w:b/>
          <w:szCs w:val="28"/>
        </w:rPr>
        <w:t>Архітектура програмного забезпечення</w:t>
      </w:r>
      <w:bookmarkEnd w:id="62"/>
      <w:bookmarkEnd w:id="63"/>
      <w:bookmarkEnd w:id="64"/>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r w:rsidR="00841351">
        <w:rPr>
          <w:sz w:val="28"/>
        </w:rPr>
        <w:t>Model-View-Controller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2B0208">
      <w:pPr>
        <w:pStyle w:val="3"/>
        <w:rPr>
          <w:rFonts w:cs="Times New Roman"/>
          <w:b/>
          <w:lang w:val="en-US"/>
        </w:rPr>
      </w:pPr>
      <w:bookmarkStart w:id="65" w:name="_Toc236811391"/>
      <w:bookmarkStart w:id="66" w:name="_Toc303778152"/>
      <w:bookmarkStart w:id="67" w:name="_Toc482921382"/>
      <w:r w:rsidRPr="0010514C">
        <w:rPr>
          <w:rFonts w:cs="Times New Roman"/>
          <w:b/>
        </w:rPr>
        <w:t>Діаграма класів</w:t>
      </w:r>
      <w:bookmarkEnd w:id="65"/>
      <w:bookmarkEnd w:id="66"/>
      <w:bookmarkEnd w:id="67"/>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BC5D53" w:rsidRPr="00B53B54" w:rsidRDefault="00BC5D53" w:rsidP="00F3305A">
      <w:pPr>
        <w:rPr>
          <w:sz w:val="28"/>
          <w:lang w:val="ru-RU"/>
        </w:rPr>
      </w:pPr>
    </w:p>
    <w:p w:rsidR="008C4FED" w:rsidRPr="001E3093" w:rsidRDefault="008C4FED" w:rsidP="008C4FED">
      <w:pPr>
        <w:keepNext/>
        <w:ind w:firstLine="0"/>
        <w:jc w:val="left"/>
        <w:rPr>
          <w:sz w:val="28"/>
          <w:szCs w:val="28"/>
        </w:rPr>
      </w:pPr>
      <w:r>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r w:rsidRPr="00A60608">
              <w:rPr>
                <w:rFonts w:ascii="Times New Roman" w:hAnsi="Times New Roman"/>
                <w:sz w:val="28"/>
                <w:lang w:val="en-US"/>
              </w:rPr>
              <w:t>ApplicationUser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r w:rsidRPr="00A60608">
              <w:rPr>
                <w:rFonts w:ascii="Times New Roman" w:hAnsi="Times New Roman"/>
                <w:sz w:val="28"/>
              </w:rPr>
              <w:t>Algorithm</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r w:rsidRPr="00087A99">
              <w:rPr>
                <w:rFonts w:ascii="Times New Roman" w:hAnsi="Times New Roman"/>
                <w:sz w:val="28"/>
                <w:lang w:val="en-US"/>
              </w:rPr>
              <w:t>AlgorithmAnalysisModel</w:t>
            </w:r>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r>
              <w:rPr>
                <w:rFonts w:ascii="Times New Roman" w:hAnsi="Times New Roman"/>
                <w:sz w:val="28"/>
                <w:lang w:val="en-US"/>
              </w:rPr>
              <w:t>HomeController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r>
              <w:rPr>
                <w:rFonts w:ascii="Times New Roman" w:hAnsi="Times New Roman"/>
                <w:sz w:val="28"/>
                <w:lang w:val="en-US"/>
              </w:rPr>
              <w:t>ManageController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Репозиторій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r>
              <w:rPr>
                <w:rFonts w:ascii="Times New Roman" w:hAnsi="Times New Roman"/>
                <w:sz w:val="28"/>
                <w:lang w:val="en-US"/>
              </w:rPr>
              <w:t>ServiceMethods</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2B0208">
      <w:pPr>
        <w:pStyle w:val="3"/>
        <w:rPr>
          <w:rFonts w:cs="Times New Roman"/>
          <w:b/>
        </w:rPr>
      </w:pPr>
      <w:bookmarkStart w:id="68" w:name="_Toc236811392"/>
      <w:bookmarkStart w:id="69" w:name="_Toc303778153"/>
      <w:bookmarkStart w:id="70" w:name="_Toc482921383"/>
      <w:r w:rsidRPr="0010514C">
        <w:rPr>
          <w:rFonts w:cs="Times New Roman"/>
          <w:b/>
        </w:rPr>
        <w:t>Діаграма послідовності</w:t>
      </w:r>
      <w:bookmarkEnd w:id="68"/>
      <w:bookmarkEnd w:id="69"/>
      <w:bookmarkEnd w:id="70"/>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алгоритмів надсилає запит до контролеру «</w:t>
      </w:r>
      <w:r w:rsidRPr="008A3BD9">
        <w:rPr>
          <w:sz w:val="28"/>
          <w:lang w:val="en-US"/>
        </w:rPr>
        <w:t>ManageController</w:t>
      </w:r>
      <w:r w:rsidRPr="008A3BD9">
        <w:rPr>
          <w:sz w:val="28"/>
        </w:rPr>
        <w:t>»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репозиторія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2B0208">
      <w:pPr>
        <w:pStyle w:val="3"/>
        <w:rPr>
          <w:rFonts w:cs="Times New Roman"/>
          <w:b/>
        </w:rPr>
      </w:pPr>
      <w:bookmarkStart w:id="71" w:name="_Toc236811393"/>
      <w:bookmarkStart w:id="72" w:name="_Toc303778154"/>
      <w:bookmarkStart w:id="73" w:name="_Toc482921384"/>
      <w:r w:rsidRPr="006A03B5">
        <w:rPr>
          <w:rFonts w:cs="Times New Roman"/>
          <w:b/>
        </w:rPr>
        <w:t>Діаграма компонентів</w:t>
      </w:r>
      <w:bookmarkEnd w:id="71"/>
      <w:bookmarkEnd w:id="72"/>
      <w:bookmarkEnd w:id="73"/>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2B0208">
      <w:pPr>
        <w:pStyle w:val="3"/>
        <w:rPr>
          <w:rFonts w:cs="Times New Roman"/>
          <w:b/>
        </w:rPr>
      </w:pPr>
      <w:bookmarkStart w:id="74" w:name="_Toc236811394"/>
      <w:bookmarkStart w:id="75" w:name="_Toc303778155"/>
      <w:bookmarkStart w:id="76" w:name="_Toc482921385"/>
      <w:r w:rsidRPr="006A03B5">
        <w:rPr>
          <w:rFonts w:cs="Times New Roman"/>
          <w:b/>
        </w:rPr>
        <w:lastRenderedPageBreak/>
        <w:t>Специфікація функцій</w:t>
      </w:r>
      <w:bookmarkEnd w:id="74"/>
      <w:bookmarkEnd w:id="75"/>
      <w:bookmarkEnd w:id="76"/>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996"/>
        <w:gridCol w:w="2817"/>
        <w:gridCol w:w="1951"/>
        <w:gridCol w:w="2858"/>
      </w:tblGrid>
      <w:tr w:rsidR="00A42BCC" w:rsidRPr="00A42BCC" w:rsidTr="00A42BCC">
        <w:trPr>
          <w:tblHeader/>
        </w:trPr>
        <w:tc>
          <w:tcPr>
            <w:tcW w:w="103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ED48A0">
        <w:trPr>
          <w:trHeight w:val="420"/>
        </w:trPr>
        <w:tc>
          <w:tcPr>
            <w:tcW w:w="1037"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A42BCC">
            <w:pPr>
              <w:ind w:firstLine="0"/>
              <w:jc w:val="left"/>
              <w:rPr>
                <w:bCs/>
                <w:sz w:val="28"/>
                <w:lang w:val="en-US" w:eastAsia="en-US"/>
              </w:rPr>
            </w:pPr>
            <w:r>
              <w:rPr>
                <w:bCs/>
                <w:sz w:val="28"/>
                <w:lang w:val="en-US" w:eastAsia="en-US"/>
              </w:rPr>
              <w:t>Repository</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GetAvailableAlgorithms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string userId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ED48A0">
        <w:trPr>
          <w:trHeight w:val="420"/>
        </w:trPr>
        <w:tc>
          <w:tcPr>
            <w:tcW w:w="1037"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GetAlgorithm</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val="en-US" w:eastAsia="en-US"/>
              </w:rPr>
              <w:t>int 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UpdateAlgorithm</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Algorithm algorithm</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InsertInput</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Input input</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GetAnalytics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ED48A0">
        <w:trPr>
          <w:trHeight w:val="420"/>
        </w:trPr>
        <w:tc>
          <w:tcPr>
            <w:tcW w:w="1037"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GetInputs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77" w:name="_Toc482921386"/>
      <w:r>
        <w:rPr>
          <w:b/>
        </w:rPr>
        <w:lastRenderedPageBreak/>
        <w:t>Висновок до розділу</w:t>
      </w:r>
      <w:bookmarkEnd w:id="77"/>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78" w:name="_Toc482921387"/>
      <w:r>
        <w:lastRenderedPageBreak/>
        <w:t>Технологічний розділ</w:t>
      </w:r>
      <w:bookmarkEnd w:id="78"/>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 користувача, описано 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 Випробування системи будуть описані в додатках до дипломного проекту.</w:t>
      </w:r>
    </w:p>
    <w:p w:rsidR="002B0208" w:rsidRPr="006A03B5" w:rsidRDefault="002B0208" w:rsidP="000850DB">
      <w:pPr>
        <w:pStyle w:val="21"/>
        <w:rPr>
          <w:b/>
        </w:rPr>
      </w:pPr>
      <w:bookmarkStart w:id="79" w:name="_Toc482921388"/>
      <w:r w:rsidRPr="006A03B5">
        <w:rPr>
          <w:b/>
        </w:rPr>
        <w:t>Керівництво користувача</w:t>
      </w:r>
      <w:bookmarkEnd w:id="79"/>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0850DB" w:rsidP="000850DB">
      <w:pPr>
        <w:pStyle w:val="afe"/>
        <w:ind w:left="0" w:firstLine="0"/>
        <w:rPr>
          <w:sz w:val="28"/>
        </w:rPr>
      </w:pPr>
      <w:r>
        <w:rPr>
          <w:sz w:val="28"/>
          <w:lang w:val="en-US"/>
        </w:rPr>
        <w:pict>
          <v:shape id="_x0000_i1026" type="#_x0000_t75" style="width:467.25pt;height:238.2pt">
            <v:imagedata r:id="rId14" o:title="1Home"/>
          </v:shape>
        </w:pict>
      </w:r>
    </w:p>
    <w:p w:rsidR="000850DB" w:rsidRDefault="000850DB" w:rsidP="000850DB">
      <w:pPr>
        <w:pStyle w:val="afe"/>
        <w:ind w:left="0" w:firstLine="0"/>
        <w:jc w:val="center"/>
        <w:rPr>
          <w:sz w:val="28"/>
        </w:rPr>
      </w:pPr>
      <w:r>
        <w:rPr>
          <w:sz w:val="28"/>
        </w:rPr>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0850DB"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Default="000850DB" w:rsidP="000850DB">
      <w:pPr>
        <w:pStyle w:val="afe"/>
        <w:ind w:left="0" w:firstLine="0"/>
        <w:jc w:val="center"/>
        <w:rPr>
          <w:sz w:val="28"/>
        </w:rPr>
      </w:pPr>
      <w:r>
        <w:rPr>
          <w:sz w:val="28"/>
        </w:rPr>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0850DB" w:rsidP="000850DB">
      <w:pPr>
        <w:pStyle w:val="afe"/>
        <w:ind w:left="0" w:firstLine="0"/>
        <w:rPr>
          <w:sz w:val="28"/>
        </w:rPr>
      </w:pPr>
      <w:r>
        <w:rPr>
          <w:sz w:val="28"/>
        </w:rPr>
        <w:pict>
          <v:shape id="_x0000_i1028" type="#_x0000_t75" style="width:467.25pt;height:291.85pt">
            <v:imagedata r:id="rId16" o:title="3Registration2"/>
          </v:shape>
        </w:pict>
      </w:r>
    </w:p>
    <w:p w:rsidR="000850DB" w:rsidRDefault="000850DB" w:rsidP="000850DB">
      <w:pPr>
        <w:pStyle w:val="afe"/>
        <w:ind w:left="0" w:firstLine="0"/>
        <w:jc w:val="center"/>
        <w:rPr>
          <w:sz w:val="28"/>
        </w:rPr>
      </w:pPr>
      <w:r>
        <w:rPr>
          <w:sz w:val="28"/>
        </w:rPr>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0850DB" w:rsidP="000850DB">
      <w:pPr>
        <w:pStyle w:val="afe"/>
        <w:ind w:left="0" w:firstLine="0"/>
        <w:rPr>
          <w:sz w:val="28"/>
        </w:rPr>
      </w:pPr>
      <w:r>
        <w:rPr>
          <w:sz w:val="28"/>
        </w:rPr>
        <w:pict>
          <v:shape id="_x0000_i1029" type="#_x0000_t75" style="width:467.25pt;height:235.15pt">
            <v:imagedata r:id="rId17" o:title="5Login2"/>
          </v:shape>
        </w:pict>
      </w:r>
    </w:p>
    <w:p w:rsidR="000850DB" w:rsidRDefault="000850DB" w:rsidP="000850DB">
      <w:pPr>
        <w:pStyle w:val="afe"/>
        <w:ind w:left="0" w:firstLine="0"/>
        <w:jc w:val="center"/>
        <w:rPr>
          <w:sz w:val="28"/>
        </w:rPr>
      </w:pPr>
      <w:r>
        <w:rPr>
          <w:sz w:val="28"/>
        </w:rPr>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6A29D4" w:rsidP="006A29D4">
      <w:pPr>
        <w:pStyle w:val="afe"/>
        <w:ind w:left="0" w:firstLine="0"/>
        <w:rPr>
          <w:sz w:val="28"/>
        </w:rPr>
      </w:pPr>
      <w:r>
        <w:rPr>
          <w:sz w:val="28"/>
        </w:rPr>
        <w:pict>
          <v:shape id="_x0000_i1030" type="#_x0000_t75" style="width:468pt;height:278.8pt">
            <v:imagedata r:id="rId18" o:title="7PersonalArea"/>
          </v:shape>
        </w:pict>
      </w:r>
    </w:p>
    <w:p w:rsidR="006A29D4" w:rsidRDefault="006A29D4" w:rsidP="006A29D4">
      <w:pPr>
        <w:pStyle w:val="afe"/>
        <w:ind w:left="0" w:firstLine="0"/>
        <w:jc w:val="center"/>
        <w:rPr>
          <w:sz w:val="28"/>
        </w:rPr>
      </w:pPr>
      <w:r>
        <w:rPr>
          <w:sz w:val="28"/>
        </w:rPr>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ED28FB" w:rsidP="00ED28FB">
      <w:pPr>
        <w:pStyle w:val="afe"/>
        <w:ind w:left="0" w:firstLine="0"/>
        <w:rPr>
          <w:sz w:val="28"/>
        </w:rPr>
      </w:pPr>
      <w:r>
        <w:rPr>
          <w:sz w:val="28"/>
        </w:rPr>
        <w:pict>
          <v:shape id="_x0000_i1031" type="#_x0000_t75" style="width:467.25pt;height:284.95pt">
            <v:imagedata r:id="rId19" o:title="8Algorithms"/>
          </v:shape>
        </w:pict>
      </w:r>
    </w:p>
    <w:p w:rsidR="00ED28FB" w:rsidRDefault="00ED28FB" w:rsidP="00ED28FB">
      <w:pPr>
        <w:pStyle w:val="afe"/>
        <w:ind w:left="0" w:firstLine="0"/>
        <w:jc w:val="center"/>
        <w:rPr>
          <w:sz w:val="28"/>
        </w:rPr>
      </w:pPr>
      <w:r>
        <w:rPr>
          <w:sz w:val="28"/>
        </w:rPr>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ED28FB" w:rsidP="00ED28FB">
      <w:pPr>
        <w:pStyle w:val="afe"/>
        <w:ind w:left="0" w:firstLine="0"/>
        <w:rPr>
          <w:sz w:val="28"/>
        </w:rPr>
      </w:pPr>
      <w:r>
        <w:rPr>
          <w:sz w:val="28"/>
        </w:rPr>
        <w:pict>
          <v:shape id="_x0000_i1032" type="#_x0000_t75" style="width:467.25pt;height:290.3pt">
            <v:imagedata r:id="rId20" o:title="9CreateAlgorithm"/>
          </v:shape>
        </w:pict>
      </w:r>
    </w:p>
    <w:p w:rsidR="00ED28FB" w:rsidRDefault="00ED28FB" w:rsidP="00895D60">
      <w:pPr>
        <w:pStyle w:val="afe"/>
        <w:ind w:left="0" w:firstLine="0"/>
        <w:jc w:val="center"/>
        <w:rPr>
          <w:sz w:val="28"/>
        </w:rPr>
      </w:pPr>
      <w:r>
        <w:rPr>
          <w:sz w:val="28"/>
        </w:rPr>
        <w:t xml:space="preserve">Рисунок 5.7 </w:t>
      </w:r>
      <w:r w:rsidR="00895D60">
        <w:rPr>
          <w:sz w:val="28"/>
        </w:rPr>
        <w:t>–</w:t>
      </w:r>
      <w:r>
        <w:rPr>
          <w:sz w:val="28"/>
        </w:rPr>
        <w:t xml:space="preserve"> </w:t>
      </w:r>
      <w:r w:rsidR="00895D60">
        <w:rPr>
          <w:sz w:val="28"/>
        </w:rPr>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895D60" w:rsidP="00895D60">
      <w:pPr>
        <w:pStyle w:val="afe"/>
        <w:ind w:left="0" w:firstLine="0"/>
        <w:rPr>
          <w:sz w:val="28"/>
        </w:rPr>
      </w:pPr>
      <w:r>
        <w:rPr>
          <w:sz w:val="28"/>
        </w:rPr>
        <w:pict>
          <v:shape id="_x0000_i1033" type="#_x0000_t75" style="width:467.25pt;height:319.4pt">
            <v:imagedata r:id="rId21" o:title="10CompileError"/>
          </v:shape>
        </w:pict>
      </w:r>
    </w:p>
    <w:p w:rsidR="00895D60" w:rsidRDefault="00895D60" w:rsidP="00895D60">
      <w:pPr>
        <w:pStyle w:val="afe"/>
        <w:ind w:left="0" w:firstLine="0"/>
        <w:jc w:val="center"/>
        <w:rPr>
          <w:sz w:val="28"/>
        </w:rPr>
      </w:pPr>
      <w:r>
        <w:rPr>
          <w:sz w:val="28"/>
        </w:rPr>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895D60" w:rsidP="00895D60">
      <w:pPr>
        <w:pStyle w:val="afe"/>
        <w:ind w:left="0" w:firstLine="0"/>
        <w:rPr>
          <w:sz w:val="28"/>
        </w:rPr>
      </w:pPr>
      <w:r>
        <w:rPr>
          <w:sz w:val="28"/>
        </w:rPr>
        <w:pict>
          <v:shape id="_x0000_i1034" type="#_x0000_t75" style="width:467.25pt;height:310.2pt">
            <v:imagedata r:id="rId22" o:title="11TestError"/>
          </v:shape>
        </w:pict>
      </w:r>
    </w:p>
    <w:p w:rsidR="00895D60" w:rsidRDefault="00895D60" w:rsidP="00895D60">
      <w:pPr>
        <w:pStyle w:val="afe"/>
        <w:ind w:left="0" w:firstLine="0"/>
        <w:jc w:val="center"/>
        <w:rPr>
          <w:sz w:val="28"/>
        </w:rPr>
      </w:pPr>
      <w:r>
        <w:rPr>
          <w:sz w:val="28"/>
        </w:rPr>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3F3763" w:rsidP="00895D60">
      <w:pPr>
        <w:pStyle w:val="afe"/>
        <w:ind w:left="0" w:firstLine="0"/>
        <w:rPr>
          <w:sz w:val="28"/>
        </w:rPr>
      </w:pPr>
      <w:r>
        <w:rPr>
          <w:sz w:val="28"/>
        </w:rPr>
        <w:pict>
          <v:shape id="_x0000_i1035" type="#_x0000_t75" style="width:467.25pt;height:303.3pt">
            <v:imagedata r:id="rId23" o:title="12CreateResult"/>
          </v:shape>
        </w:pict>
      </w:r>
    </w:p>
    <w:p w:rsidR="003F3763" w:rsidRDefault="003F3763" w:rsidP="003F3763">
      <w:pPr>
        <w:pStyle w:val="afe"/>
        <w:ind w:left="0" w:firstLine="0"/>
        <w:jc w:val="center"/>
        <w:rPr>
          <w:sz w:val="28"/>
        </w:rPr>
      </w:pPr>
      <w:r>
        <w:rPr>
          <w:sz w:val="28"/>
        </w:rPr>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2E6B4C" w:rsidP="003F3763">
      <w:pPr>
        <w:pStyle w:val="afe"/>
        <w:ind w:left="0" w:firstLine="0"/>
        <w:rPr>
          <w:sz w:val="28"/>
        </w:rPr>
      </w:pPr>
      <w:r>
        <w:rPr>
          <w:sz w:val="28"/>
        </w:rPr>
        <w:pict>
          <v:shape id="_x0000_i1036" type="#_x0000_t75" style="width:467.25pt;height:343.9pt">
            <v:imagedata r:id="rId24" o:title="13AlgorithmAnalysis2"/>
          </v:shape>
        </w:pict>
      </w:r>
    </w:p>
    <w:p w:rsidR="003F3763" w:rsidRDefault="003F3763" w:rsidP="003F3763">
      <w:pPr>
        <w:pStyle w:val="afe"/>
        <w:ind w:left="0" w:firstLine="0"/>
        <w:jc w:val="center"/>
        <w:rPr>
          <w:sz w:val="28"/>
        </w:rPr>
      </w:pPr>
      <w:r>
        <w:rPr>
          <w:sz w:val="28"/>
        </w:rPr>
        <w:t>Рисунок 5.11 – Сторінка аналізу алгоритму</w:t>
      </w:r>
    </w:p>
    <w:p w:rsidR="00895D60" w:rsidRDefault="00895D60" w:rsidP="003F3763">
      <w:pPr>
        <w:rPr>
          <w:sz w:val="28"/>
        </w:rPr>
      </w:pPr>
    </w:p>
    <w:p w:rsidR="003F3763" w:rsidRPr="002E6B4C" w:rsidRDefault="003F3763" w:rsidP="003F3763">
      <w:pPr>
        <w:rPr>
          <w:sz w:val="28"/>
          <w:lang w:val="ru-RU"/>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2B0208" w:rsidRPr="00017896" w:rsidRDefault="002B0208" w:rsidP="002B0208">
      <w:pPr>
        <w:pStyle w:val="21"/>
        <w:numPr>
          <w:ilvl w:val="0"/>
          <w:numId w:val="0"/>
        </w:numPr>
        <w:shd w:val="clear" w:color="auto" w:fill="FFFFFF"/>
        <w:ind w:left="1021" w:hanging="312"/>
        <w:jc w:val="both"/>
        <w:rPr>
          <w:b/>
          <w:szCs w:val="28"/>
        </w:rPr>
      </w:pPr>
      <w:bookmarkStart w:id="80" w:name="_Toc303777120"/>
      <w:bookmarkStart w:id="81" w:name="_Toc236811398"/>
      <w:bookmarkStart w:id="82" w:name="_Toc482921389"/>
      <w:r w:rsidRPr="00017896">
        <w:rPr>
          <w:b/>
          <w:szCs w:val="28"/>
        </w:rPr>
        <w:t>Висновок до розділу</w:t>
      </w:r>
      <w:bookmarkEnd w:id="82"/>
    </w:p>
    <w:p w:rsidR="002B0208" w:rsidRPr="002E6B4C" w:rsidRDefault="002E6B4C" w:rsidP="002B0208">
      <w:pPr>
        <w:rPr>
          <w:sz w:val="28"/>
          <w:szCs w:val="28"/>
        </w:rPr>
      </w:pPr>
      <w:r>
        <w:rPr>
          <w:sz w:val="28"/>
          <w:szCs w:val="28"/>
        </w:rPr>
        <w:t>В даному розділі систему було розглянуто з точки зору основного користувача системи – розробника алгоритмів, було наведено керівництво користувача.</w:t>
      </w:r>
    </w:p>
    <w:p w:rsidR="002B0208" w:rsidRPr="00DC6299" w:rsidRDefault="002B0208" w:rsidP="002B0208">
      <w:pPr>
        <w:pStyle w:val="a8"/>
      </w:pPr>
      <w:bookmarkStart w:id="83" w:name="_Toc482921390"/>
      <w:bookmarkEnd w:id="80"/>
      <w:bookmarkEnd w:id="81"/>
      <w:r w:rsidRPr="000E343F">
        <w:lastRenderedPageBreak/>
        <w:t>ЗАГАЛЬНІ ВИСНОВКИ</w:t>
      </w:r>
      <w:bookmarkEnd w:id="83"/>
    </w:p>
    <w:p w:rsidR="00DC6299" w:rsidRDefault="00DC6299" w:rsidP="00DC6299">
      <w:pPr>
        <w:rPr>
          <w:sz w:val="28"/>
        </w:rPr>
      </w:pPr>
      <w:r>
        <w:rPr>
          <w:sz w:val="28"/>
        </w:rPr>
        <w:t>У ході виконання дипломного проекту було проаналізовано теперішній стан розвитку теорії розкладів і вивчено методи і підходи до розв’язання важковирішуваних задач календарного планування. Було детально вивчено теорію ПДС-алгоритмів, реалізовано і протестовано деякі з них.</w:t>
      </w:r>
    </w:p>
    <w:p w:rsidR="00DC6299" w:rsidRDefault="00DC6299" w:rsidP="00DC6299">
      <w:pPr>
        <w:rPr>
          <w:sz w:val="28"/>
        </w:rPr>
      </w:pPr>
      <w:r>
        <w:rPr>
          <w:sz w:val="28"/>
        </w:rPr>
        <w:t>Після вивчення предметного середовища було спроектовано систему підтримки розробки і аналізу ПДС-алгоритмів складання розкладів робіт на паралельних верстатах однакової продуктивності.</w:t>
      </w:r>
      <w:r w:rsidR="00B51489">
        <w:rPr>
          <w:sz w:val="28"/>
        </w:rPr>
        <w:t xml:space="preserve"> Було використано засоби уніфікованої мови моделювання для представлення і аналізу системи, що розроблюється, за різними критеріями.</w:t>
      </w:r>
    </w:p>
    <w:p w:rsidR="00D95AC8" w:rsidRDefault="00B51489" w:rsidP="00DC6299">
      <w:pPr>
        <w:rPr>
          <w:sz w:val="28"/>
        </w:rPr>
      </w:pPr>
      <w:r>
        <w:rPr>
          <w:sz w:val="28"/>
        </w:rPr>
        <w:t xml:space="preserve">Для програмної реалізації спроектованої системи використовувалися засоби розробки переважно від компанії Майкрософт, такі як платформа </w:t>
      </w:r>
      <w:r w:rsidRPr="00B51489">
        <w:rPr>
          <w:sz w:val="28"/>
        </w:rPr>
        <w:t>.</w:t>
      </w:r>
      <w:r>
        <w:rPr>
          <w:sz w:val="28"/>
          <w:lang w:val="en-US"/>
        </w:rPr>
        <w:t>NET</w:t>
      </w:r>
      <w:r>
        <w:rPr>
          <w:sz w:val="28"/>
        </w:rPr>
        <w:t xml:space="preserve">, мова програмування </w:t>
      </w:r>
      <w:r>
        <w:rPr>
          <w:sz w:val="28"/>
          <w:lang w:val="en-US"/>
        </w:rPr>
        <w:t>C</w:t>
      </w:r>
      <w:r w:rsidRPr="00B51489">
        <w:rPr>
          <w:sz w:val="28"/>
        </w:rPr>
        <w:t xml:space="preserve">#, </w:t>
      </w:r>
      <w:r>
        <w:rPr>
          <w:sz w:val="28"/>
        </w:rPr>
        <w:t xml:space="preserve">фреймворк </w:t>
      </w:r>
      <w:r>
        <w:rPr>
          <w:sz w:val="28"/>
          <w:lang w:val="en-US"/>
        </w:rPr>
        <w:t>ASP</w:t>
      </w:r>
      <w:r w:rsidRPr="00B51489">
        <w:rPr>
          <w:sz w:val="28"/>
        </w:rPr>
        <w:t>.</w:t>
      </w:r>
      <w:r>
        <w:rPr>
          <w:sz w:val="28"/>
          <w:lang w:val="en-US"/>
        </w:rPr>
        <w:t>NET</w:t>
      </w:r>
      <w:r w:rsidRPr="00B51489">
        <w:rPr>
          <w:sz w:val="28"/>
        </w:rPr>
        <w:t xml:space="preserve"> </w:t>
      </w:r>
      <w:r>
        <w:rPr>
          <w:sz w:val="28"/>
          <w:lang w:val="en-US"/>
        </w:rPr>
        <w:t>MVC</w:t>
      </w:r>
      <w:r>
        <w:rPr>
          <w:sz w:val="28"/>
        </w:rPr>
        <w:t xml:space="preserve">, середовище розробки </w:t>
      </w:r>
      <w:r>
        <w:rPr>
          <w:sz w:val="28"/>
          <w:lang w:val="en-US"/>
        </w:rPr>
        <w:t>Visual</w:t>
      </w:r>
      <w:r w:rsidRPr="00B51489">
        <w:rPr>
          <w:sz w:val="28"/>
        </w:rPr>
        <w:t xml:space="preserve"> </w:t>
      </w:r>
      <w:r>
        <w:rPr>
          <w:sz w:val="28"/>
          <w:lang w:val="en-US"/>
        </w:rPr>
        <w:t>Studio</w:t>
      </w:r>
      <w:r>
        <w:rPr>
          <w:sz w:val="28"/>
        </w:rPr>
        <w:t xml:space="preserve"> та інші.</w:t>
      </w:r>
      <w:r w:rsidR="00D95AC8">
        <w:rPr>
          <w:sz w:val="28"/>
        </w:rPr>
        <w:t xml:space="preserve"> Був проведений процес тестування і відладки системи з використанням технологій модульного і інтеграційного тестування.</w:t>
      </w:r>
    </w:p>
    <w:p w:rsidR="00D95AC8" w:rsidRPr="00D95AC8" w:rsidRDefault="00D95AC8" w:rsidP="00DC6299">
      <w:pPr>
        <w:rPr>
          <w:sz w:val="28"/>
          <w:lang w:val="ru-RU"/>
        </w:rPr>
      </w:pPr>
      <w:r>
        <w:rPr>
          <w:sz w:val="28"/>
        </w:rPr>
        <w:t>На завершальному етапі було складено керівництво користувача і описано методику проведення випробувань, які допоможуть ввести систему в експлуатацію.</w:t>
      </w:r>
    </w:p>
    <w:p w:rsidR="002B0208" w:rsidRDefault="002B0208" w:rsidP="002B0208">
      <w:pPr>
        <w:pStyle w:val="a8"/>
      </w:pPr>
      <w:bookmarkStart w:id="84" w:name="_Toc303778165"/>
      <w:bookmarkStart w:id="85" w:name="_Toc482921391"/>
      <w:r w:rsidRPr="0035622A">
        <w:lastRenderedPageBreak/>
        <w:t>Перелік посилань</w:t>
      </w:r>
      <w:bookmarkEnd w:id="84"/>
      <w:bookmarkEnd w:id="85"/>
    </w:p>
    <w:p w:rsidR="009034FF" w:rsidRPr="00E40509" w:rsidRDefault="009034FF" w:rsidP="001C299A">
      <w:pPr>
        <w:numPr>
          <w:ilvl w:val="0"/>
          <w:numId w:val="8"/>
        </w:numPr>
        <w:ind w:left="540" w:hanging="540"/>
        <w:rPr>
          <w:sz w:val="28"/>
          <w:lang w:val="ru-RU"/>
        </w:rPr>
      </w:pPr>
      <w:r w:rsidRPr="00E40509">
        <w:rPr>
          <w:sz w:val="28"/>
          <w:lang w:val="ru-RU"/>
        </w:rPr>
        <w:t>Згуровский М.З., Павлов А.А. Принятие решений в сетевых</w:t>
      </w:r>
      <w:r w:rsidR="00E40509">
        <w:rPr>
          <w:sz w:val="28"/>
          <w:lang w:val="ru-RU"/>
        </w:rPr>
        <w:t xml:space="preserve"> системах с ограниченными ресур</w:t>
      </w:r>
      <w:r w:rsidRPr="00E40509">
        <w:rPr>
          <w:sz w:val="28"/>
          <w:lang w:val="ru-RU"/>
        </w:rPr>
        <w:t>сами: Монография.– К.: Наукова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труднорешаемых задач комбина-торной оптимизации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r w:rsidRPr="00E40509">
        <w:rPr>
          <w:sz w:val="28"/>
          <w:lang w:val="ru-RU"/>
        </w:rPr>
        <w:t xml:space="preserve">Згуровский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Згуровский, А.А. Павлов, Е.Б. Мисюра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Конструктивные полиномиальные алгоритмы решения индивидуальных задач из класса NP / А.А.Павлов, А.Б.Литвин, Е.Б.Мисюра, Л.А.Павлова, В.И.Родионов, под редакцией А.А.Павлова.–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meth-odology of design</w:t>
      </w:r>
      <w:proofErr w:type="gramStart"/>
      <w:r w:rsidRPr="00D170A6">
        <w:rPr>
          <w:sz w:val="28"/>
          <w:lang w:val="en-US"/>
        </w:rPr>
        <w:t>.–</w:t>
      </w:r>
      <w:proofErr w:type="gramEnd"/>
      <w:r w:rsidRPr="00D170A6">
        <w:rPr>
          <w:sz w:val="28"/>
          <w:lang w:val="en-US"/>
        </w:rPr>
        <w:t xml:space="preserve"> Uzhhorod, «Karpatskij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r w:rsidRPr="005C0706">
        <w:rPr>
          <w:sz w:val="28"/>
          <w:lang w:val="en-US"/>
        </w:rPr>
        <w:t>Doig</w:t>
      </w:r>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r w:rsidR="00D170A6">
        <w:rPr>
          <w:sz w:val="28"/>
          <w:lang w:val="ru-RU"/>
        </w:rPr>
        <w:t xml:space="preserve">In: Econometrica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r>
        <w:rPr>
          <w:sz w:val="28"/>
        </w:rPr>
        <w:t xml:space="preserve">торінка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[Електронний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0B54B8">
          <w:headerReference w:type="even" r:id="rId25"/>
          <w:headerReference w:type="default" r:id="rId26"/>
          <w:footerReference w:type="even" r:id="rId27"/>
          <w:footerReference w:type="default" r:id="rId28"/>
          <w:pgSz w:w="11906" w:h="16838"/>
          <w:pgMar w:top="1438" w:right="851" w:bottom="1134" w:left="1701" w:header="709" w:footer="709" w:gutter="0"/>
          <w:cols w:space="708"/>
          <w:titlePg/>
          <w:docGrid w:linePitch="360"/>
        </w:sectPr>
      </w:pPr>
      <w:proofErr w:type="gramStart"/>
      <w:r>
        <w:rPr>
          <w:sz w:val="28"/>
          <w:lang w:val="ru-RU"/>
        </w:rPr>
        <w:t xml:space="preserve">Сторінка шаблону модель-вид-контролер електронної енциклопедії </w:t>
      </w:r>
      <w:r w:rsidR="00181EA7">
        <w:rPr>
          <w:sz w:val="28"/>
          <w:lang w:val="en-US"/>
        </w:rPr>
        <w:t>Wikipedia</w:t>
      </w:r>
      <w:r w:rsidR="00181EA7" w:rsidRPr="000627E5">
        <w:rPr>
          <w:sz w:val="28"/>
          <w:lang w:val="ru-RU"/>
        </w:rPr>
        <w:t xml:space="preserve"> [Електронний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r w:rsidR="00181EA7">
        <w:rPr>
          <w:sz w:val="28"/>
          <w:lang w:val="ru-RU"/>
        </w:rPr>
        <w:t>.</w:t>
      </w:r>
      <w:proofErr w:type="gramEnd"/>
    </w:p>
    <w:p w:rsidR="0059279B" w:rsidRPr="00F33F64" w:rsidRDefault="00ED48A0" w:rsidP="0059279B">
      <w:pPr>
        <w:pStyle w:val="af7"/>
        <w:rPr>
          <w:lang w:val="uk-UA"/>
        </w:rPr>
      </w:pPr>
      <w:bookmarkStart w:id="86" w:name="_Toc482921392"/>
      <w:r>
        <w:rPr>
          <w:noProof/>
          <w:lang w:val="en-US" w:eastAsia="en-US"/>
        </w:rPr>
        <w:lastRenderedPageBreak/>
        <mc:AlternateContent>
          <mc:Choice Requires="wpg">
            <w:drawing>
              <wp:anchor distT="0" distB="0" distL="114300" distR="114300" simplePos="0" relativeHeight="251656192" behindDoc="0" locked="0" layoutInCell="1" allowOverlap="1" wp14:anchorId="3548E6B0" wp14:editId="48C6CA40">
                <wp:simplePos x="0" y="0"/>
                <wp:positionH relativeFrom="column">
                  <wp:posOffset>-311650</wp:posOffset>
                </wp:positionH>
                <wp:positionV relativeFrom="paragraph">
                  <wp:posOffset>-506081</wp:posOffset>
                </wp:positionV>
                <wp:extent cx="6597015" cy="10267315"/>
                <wp:effectExtent l="0" t="0" r="32385" b="19685"/>
                <wp:wrapNone/>
                <wp:docPr id="46"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47" name="Group 190"/>
                        <wpg:cNvGrpSpPr>
                          <a:grpSpLocks/>
                        </wpg:cNvGrpSpPr>
                        <wpg:grpSpPr bwMode="auto">
                          <a:xfrm>
                            <a:off x="1134" y="397"/>
                            <a:ext cx="10376" cy="16046"/>
                            <a:chOff x="0" y="0"/>
                            <a:chExt cx="20000" cy="20000"/>
                          </a:xfrm>
                        </wpg:grpSpPr>
                        <wps:wsp>
                          <wps:cNvPr id="48"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Змн.</w:t>
                                </w:r>
                              </w:p>
                            </w:txbxContent>
                          </wps:txbx>
                          <wps:bodyPr rot="0" vert="horz" wrap="square" lIns="12700" tIns="12700" rIns="12700" bIns="12700" anchor="t" anchorCtr="0" upright="1">
                            <a:noAutofit/>
                          </wps:bodyPr>
                        </wps:wsp>
                        <wps:wsp>
                          <wps:cNvPr id="60"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61"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 докум.</w:t>
                                </w:r>
                              </w:p>
                            </w:txbxContent>
                          </wps:txbx>
                          <wps:bodyPr rot="0" vert="horz" wrap="square" lIns="12700" tIns="12700" rIns="12700" bIns="12700" anchor="t" anchorCtr="0" upright="1">
                            <a:noAutofit/>
                          </wps:bodyPr>
                        </wps:wsp>
                        <wps:wsp>
                          <wps:cNvPr id="62"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63"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64"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66"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36"/>
                                    <w:lang w:val="en-US"/>
                                  </w:rPr>
                                </w:pPr>
                                <w:r w:rsidRPr="00CD4B6F">
                                  <w:rPr>
                                    <w:sz w:val="36"/>
                                  </w:rPr>
                                  <w:t>ДП ІС-0100.1393-с.ПЗ</w:t>
                                </w:r>
                              </w:p>
                            </w:txbxContent>
                          </wps:txbx>
                          <wps:bodyPr rot="0" vert="horz" wrap="square" lIns="12700" tIns="12700" rIns="12700" bIns="12700" anchor="t" anchorCtr="0" upright="1">
                            <a:noAutofit/>
                          </wps:bodyPr>
                        </wps:wsp>
                      </wpg:grpSp>
                      <wps:wsp>
                        <wps:cNvPr id="67"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8"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55" o:spid="_x0000_s1076" style="position:absolute;left:0;text-align:left;margin-left:-24.55pt;margin-top:-39.85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">
                <v:group id="Group 190" o:spid="_x0000_s1077"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191" o:spid="_x0000_s10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rO78A&#10;AADbAAAADwAAAGRycy9kb3ducmV2LnhtbERPzYrCMBC+C75DGMGbpoqI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ys7vwAAANsAAAAPAAAAAAAAAAAAAAAAAJgCAABkcnMvZG93bnJl&#10;di54bWxQSwUGAAAAAAQABAD1AAAAhAMAAAAA&#10;" filled="f" strokeweight="2pt"/>
                  <v:line id="Line 192" o:spid="_x0000_s10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93" o:spid="_x0000_s10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94" o:spid="_x0000_s10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195" o:spid="_x0000_s10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96" o:spid="_x0000_s10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97" o:spid="_x0000_s10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98" o:spid="_x0000_s108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99" o:spid="_x0000_s108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200" o:spid="_x0000_s10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201" o:spid="_x0000_s108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rect id="Rectangle 202" o:spid="_x0000_s108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Змн.</w:t>
                          </w:r>
                        </w:p>
                      </w:txbxContent>
                    </v:textbox>
                  </v:rect>
                  <v:rect id="Rectangle 203" o:spid="_x0000_s109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ED48A0" w:rsidRDefault="00ED48A0" w:rsidP="00AF6EA9">
                          <w:pPr>
                            <w:pStyle w:val="ab"/>
                            <w:jc w:val="center"/>
                            <w:rPr>
                              <w:sz w:val="18"/>
                            </w:rPr>
                          </w:pPr>
                          <w:r>
                            <w:rPr>
                              <w:sz w:val="18"/>
                            </w:rPr>
                            <w:t>Арк.</w:t>
                          </w:r>
                        </w:p>
                      </w:txbxContent>
                    </v:textbox>
                  </v:rect>
                  <v:rect id="Rectangle 204" o:spid="_x0000_s109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 докум.</w:t>
                          </w:r>
                        </w:p>
                      </w:txbxContent>
                    </v:textbox>
                  </v:rect>
                  <v:rect id="Rectangle 205" o:spid="_x0000_s109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Підпис</w:t>
                          </w:r>
                        </w:p>
                      </w:txbxContent>
                    </v:textbox>
                  </v:rect>
                  <v:rect id="Rectangle 206" o:spid="_x0000_s109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Дата</w:t>
                          </w:r>
                        </w:p>
                      </w:txbxContent>
                    </v:textbox>
                  </v:rect>
                  <v:rect id="Rectangle 207" o:spid="_x0000_s109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Арк.</w:t>
                          </w:r>
                        </w:p>
                      </w:txbxContent>
                    </v:textbox>
                  </v:rect>
                  <v:rect id="Rectangle 209"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D48A0" w:rsidRDefault="00ED48A0" w:rsidP="00AF6EA9">
                          <w:pPr>
                            <w:pStyle w:val="ab"/>
                            <w:jc w:val="center"/>
                            <w:rPr>
                              <w:sz w:val="36"/>
                              <w:lang w:val="en-US"/>
                            </w:rPr>
                          </w:pPr>
                          <w:r w:rsidRPr="00CD4B6F">
                            <w:rPr>
                              <w:sz w:val="36"/>
                            </w:rPr>
                            <w:t>ДП ІС-0100.1393-с.ПЗ</w:t>
                          </w:r>
                        </w:p>
                      </w:txbxContent>
                    </v:textbox>
                  </v:rect>
                </v:group>
                <v:line id="Line 210" o:spid="_x0000_s1096"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Nj8UAAADbAAAADwAAAGRycy9kb3ducmV2LnhtbESPT4vCMBTE7wt+h/CEva2pHlypRhFR&#10;VnBl/Xvw9miebbV5KU3U6qc3woLHYWZ+wwxGtSnElSqXW1bQbkUgiBOrc04V7Lazrx4I55E1FpZJ&#10;wZ0cjIaNjwHG2t54TdeNT0WAsItRQeZ9GUvpkowMupYtiYN3tJVBH2SVSl3hLcBNITtR1JUGcw4L&#10;GZY0ySg5by5GwXKe/NrFobeStvM3fZwm+4f7mSn12azHfRCeav8O/7fnWkH3G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gNj8UAAADbAAAADwAAAAAAAAAA&#10;AAAAAAChAgAAZHJzL2Rvd25yZXYueG1sUEsFBgAAAAAEAAQA+QAAAJMDAAAAAA==&#10;" strokeweight="1.75pt"/>
                <v:line id="Line 211" o:spid="_x0000_s1097"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bibsAAADbAAAADwAAAGRycy9kb3ducmV2LnhtbERPSwrCMBDdC94hjODOphYUqUYRQXEh&#10;gp8DDM3YFJtJaaKttzcLweXj/Veb3tbiTa2vHCuYJikI4sLpiksF99t+sgDhA7LG2jEp+JCHzXo4&#10;WGGuXccXel9DKWII+xwVmBCaXEpfGLLoE9cQR+7hWoshwraUusUuhttaZmk6lxYrjg0GG9oZKp7X&#10;l1Uw02nHN9ddTHbaN4fnVGfnUis1HvXbJYhAffiLf+6jVjCPY+OX+AP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PxuJuwAAANsAAAAPAAAAAAAAAAAAAAAAAKECAABk&#10;cnMvZG93bnJldi54bWxQSwUGAAAAAAQABAD5AAAAiQMAAAAA&#10;" strokeweight="1.75pt"/>
              </v:group>
            </w:pict>
          </mc:Fallback>
        </mc:AlternateContent>
      </w:r>
      <w:r w:rsidR="00A42BCC">
        <w:rPr>
          <w:noProof/>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4" type="#_x0000_t136" style="position:absolute;left:0;text-align:left;margin-left:4.55pt;margin-top:-28.5pt;width:148.2pt;height:11.6pt;rotation:-180;z-index:251657216;mso-position-horizontal-relative:text;mso-position-vertical-relative:text" fillcolor="black" stroked="f">
            <v:shadow color="#868686"/>
            <v:textpath style="font-family:&quot;Arial&quot;;font-size:14pt;font-style:italic;v-text-kern:t" trim="t" fitpath="t" string="ДП ІС-0100.1393-с.ПЗ"/>
          </v:shape>
        </w:pict>
      </w:r>
      <w:bookmarkStart w:id="87" w:name="_Toc257374616"/>
      <w:bookmarkStart w:id="88" w:name="_Toc257375295"/>
      <w:bookmarkStart w:id="89" w:name="_Toc377678297"/>
      <w:bookmarkStart w:id="90" w:name="_Toc377928706"/>
      <w:bookmarkStart w:id="91" w:name="_Toc296293592"/>
      <w:bookmarkStart w:id="92" w:name="_Toc377324309"/>
      <w:r w:rsidR="0059279B" w:rsidRPr="00ED48A0">
        <w:rPr>
          <w:lang w:val="en-US"/>
        </w:rPr>
        <w:t xml:space="preserve"> </w:t>
      </w:r>
      <w:r w:rsidR="0059279B" w:rsidRPr="00F56EEB">
        <w:rPr>
          <w:lang w:val="uk-UA"/>
        </w:rPr>
        <w:t xml:space="preserve">Додаток </w:t>
      </w:r>
      <w:bookmarkEnd w:id="87"/>
      <w:bookmarkEnd w:id="88"/>
      <w:r w:rsidR="0059279B" w:rsidRPr="00F56EEB">
        <w:rPr>
          <w:lang w:val="uk-UA"/>
        </w:rPr>
        <w:t>А</w:t>
      </w:r>
      <w:bookmarkEnd w:id="86"/>
      <w:bookmarkEnd w:id="89"/>
      <w:bookmarkEnd w:id="90"/>
      <w:r w:rsidR="0059279B" w:rsidRPr="00F56EEB">
        <w:rPr>
          <w:lang w:val="uk-UA"/>
        </w:rPr>
        <w:t xml:space="preserve"> </w:t>
      </w:r>
      <w:r w:rsidR="0059279B" w:rsidRPr="00F56EEB">
        <w:rPr>
          <w:lang w:val="uk-UA"/>
        </w:rPr>
        <w:br/>
      </w:r>
      <w:bookmarkEnd w:id="91"/>
      <w:bookmarkEnd w:id="92"/>
    </w:p>
    <w:p w:rsidR="0059279B" w:rsidRDefault="0059279B" w:rsidP="0059279B"/>
    <w:p w:rsidR="0059279B" w:rsidRDefault="0059279B" w:rsidP="0059279B"/>
    <w:p w:rsidR="0059279B" w:rsidRDefault="0059279B" w:rsidP="0059279B"/>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14:anchorId="45989B24" wp14:editId="0A848DFF">
                <wp:simplePos x="0" y="0"/>
                <wp:positionH relativeFrom="column">
                  <wp:posOffset>690299</wp:posOffset>
                </wp:positionH>
                <wp:positionV relativeFrom="paragraph">
                  <wp:posOffset>40127</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536"/>
                            <a:chOff x="2508" y="5647"/>
                            <a:chExt cx="6840" cy="536"/>
                          </a:xfrm>
                        </wpg:grpSpPr>
                        <wps:wsp>
                          <wps:cNvPr id="44" name="Text Box 5"/>
                          <wps:cNvSpPr txBox="1">
                            <a:spLocks noChangeArrowheads="1"/>
                          </wps:cNvSpPr>
                          <wps:spPr bwMode="auto">
                            <a:xfrm>
                              <a:off x="2508" y="5647"/>
                              <a:ext cx="6840"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Pr="0059279B" w:rsidRDefault="00ED48A0" w:rsidP="0059279B">
                                <w:pPr>
                                  <w:ind w:firstLine="0"/>
                                  <w:jc w:val="center"/>
                                  <w:rPr>
                                    <w:b/>
                                    <w:bCs/>
                                    <w:i/>
                                    <w:iCs/>
                                    <w:sz w:val="32"/>
                                    <w:szCs w:val="32"/>
                                    <w:lang w:val="ru-RU"/>
                                  </w:rPr>
                                </w:pPr>
                                <w:r w:rsidRPr="0059279B">
                                  <w:rPr>
                                    <w:b/>
                                    <w:bCs/>
                                    <w:i/>
                                    <w:iCs/>
                                    <w:sz w:val="32"/>
                                    <w:szCs w:val="32"/>
                                  </w:rPr>
                                  <w:t xml:space="preserve">Тексти програмного коду </w:t>
                                </w:r>
                              </w:p>
                              <w:p w:rsidR="00ED48A0" w:rsidRDefault="00ED48A0"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98" style="position:absolute;left:0;text-align:left;margin-left:54.35pt;margin-top:3.15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">
                <v:shapetype id="_x0000_t202" coordsize="21600,21600" o:spt="202" path="m,l,21600r21600,l21600,xe">
                  <v:stroke joinstyle="miter"/>
                  <v:path gradientshapeok="t" o:connecttype="rect"/>
                </v:shapetype>
                <v:shape id="Text Box 3" o:spid="_x0000_s1099"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ED48A0" w:rsidRDefault="00ED48A0" w:rsidP="0059279B">
                        <w:pPr>
                          <w:spacing w:before="60"/>
                          <w:jc w:val="center"/>
                        </w:pPr>
                        <w:r>
                          <w:t>(Найменування програми (документа))</w:t>
                        </w:r>
                      </w:p>
                    </w:txbxContent>
                  </v:textbox>
                </v:shape>
                <v:group id="Group 4" o:spid="_x0000_s1100" style="position:absolute;left:2508;top:5647;width:6840;height:536" coordorigin="2508,5647" coordsize="6840,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101" type="#_x0000_t202" style="position:absolute;left:2508;top:5647;width:68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ED48A0" w:rsidRPr="0059279B" w:rsidRDefault="00ED48A0" w:rsidP="0059279B">
                          <w:pPr>
                            <w:ind w:firstLine="0"/>
                            <w:jc w:val="center"/>
                            <w:rPr>
                              <w:b/>
                              <w:bCs/>
                              <w:i/>
                              <w:iCs/>
                              <w:sz w:val="32"/>
                              <w:szCs w:val="32"/>
                              <w:lang w:val="ru-RU"/>
                            </w:rPr>
                          </w:pPr>
                          <w:r w:rsidRPr="0059279B">
                            <w:rPr>
                              <w:b/>
                              <w:bCs/>
                              <w:i/>
                              <w:iCs/>
                              <w:sz w:val="32"/>
                              <w:szCs w:val="32"/>
                            </w:rPr>
                            <w:t xml:space="preserve">Тексти програмного коду </w:t>
                          </w:r>
                        </w:p>
                        <w:p w:rsidR="00ED48A0" w:rsidRDefault="00ED48A0"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v:textbox>
                  </v:shape>
                  <v:line id="Line 6" o:spid="_x0000_s1102"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754828" w:rsidP="0059279B">
      <w:r>
        <w:rPr>
          <w:noProof/>
          <w:lang w:val="en-US" w:eastAsia="en-US"/>
        </w:rPr>
        <mc:AlternateContent>
          <mc:Choice Requires="wps">
            <w:drawing>
              <wp:anchor distT="0" distB="0" distL="114300" distR="114300" simplePos="0" relativeHeight="251662336" behindDoc="0" locked="0" layoutInCell="1" allowOverlap="1" wp14:anchorId="40CDAE3F" wp14:editId="2DA27663">
                <wp:simplePos x="0" y="0"/>
                <wp:positionH relativeFrom="column">
                  <wp:posOffset>685800</wp:posOffset>
                </wp:positionH>
                <wp:positionV relativeFrom="paragraph">
                  <wp:posOffset>102032</wp:posOffset>
                </wp:positionV>
                <wp:extent cx="4994910" cy="0"/>
                <wp:effectExtent l="0" t="0" r="15240" b="19050"/>
                <wp:wrapNone/>
                <wp:docPr id="29" name="Line 6"/>
                <wp:cNvGraphicFramePr/>
                <a:graphic xmlns:a="http://schemas.openxmlformats.org/drawingml/2006/main">
                  <a:graphicData uri="http://schemas.microsoft.com/office/word/2010/wordprocessingShape">
                    <wps:wsp>
                      <wps:cNvCnPr/>
                      <wps:spPr bwMode="auto">
                        <a:xfrm>
                          <a:off x="0" y="0"/>
                          <a:ext cx="4994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8.05pt" to="447.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"/>
            </w:pict>
          </mc:Fallback>
        </mc:AlternateContent>
      </w: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rPr>
                                    <w:i/>
                                    <w:lang w:val="en-US"/>
                                  </w:rPr>
                                </w:pPr>
                                <w:r>
                                  <w:rPr>
                                    <w:i/>
                                    <w:lang w:val="en-US"/>
                                  </w:rPr>
                                  <w:t>DVD-R</w:t>
                                </w:r>
                              </w:p>
                              <w:p w:rsidR="00ED48A0" w:rsidRDefault="00ED48A0"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103"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ez5QMAAGENAAAOAAAAZHJzL2Uyb0RvYy54bWzsV2tu3DYQ/l8gdyD4f63HarWSYDmw92EU&#10;cFoDSQ/AlagHKpEqybXWDQIU6BF6kd6gV0hu1CEpaR07btIYTVqga0CmRHI0881831C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">
                <v:shape id="Text Box 8" o:spid="_x0000_s1104"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D48A0" w:rsidRDefault="00ED48A0" w:rsidP="0059279B">
                        <w:pPr>
                          <w:jc w:val="center"/>
                        </w:pPr>
                        <w:r>
                          <w:t>(Вид носія даних)</w:t>
                        </w:r>
                      </w:p>
                    </w:txbxContent>
                  </v:textbox>
                </v:shape>
                <v:group id="Group 9" o:spid="_x0000_s110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106"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ED48A0" w:rsidRDefault="00ED48A0" w:rsidP="0059279B">
                          <w:pPr>
                            <w:jc w:val="center"/>
                            <w:rPr>
                              <w:i/>
                              <w:lang w:val="en-US"/>
                            </w:rPr>
                          </w:pPr>
                          <w:r>
                            <w:rPr>
                              <w:i/>
                              <w:lang w:val="en-US"/>
                            </w:rPr>
                            <w:t>DVD-R</w:t>
                          </w:r>
                        </w:p>
                        <w:p w:rsidR="00ED48A0" w:rsidRDefault="00ED48A0" w:rsidP="0059279B">
                          <w:pPr>
                            <w:jc w:val="center"/>
                            <w:rPr>
                              <w:i/>
                              <w:lang w:val="en-US"/>
                            </w:rPr>
                          </w:pPr>
                        </w:p>
                      </w:txbxContent>
                    </v:textbox>
                  </v:shape>
                  <v:line id="Line 11" o:spid="_x0000_s1107"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pPr>
                              <w:r>
                                <w:t>(Обсяг програми (документа) , арк.</w:t>
                              </w:r>
                              <w:r>
                                <w:rPr>
                                  <w:lang w:val="ru-RU"/>
                                </w:rPr>
                                <w:t xml:space="preserve">,) </w:t>
                              </w:r>
                              <w:proofErr w:type="gramStart"/>
                              <w:r>
                                <w:rPr>
                                  <w:lang w:val="ru-RU"/>
                                </w:rPr>
                                <w:t>Кб</w:t>
                              </w:r>
                              <w:r>
                                <w:t>)</w:t>
                              </w:r>
                              <w:proofErr w:type="gramEnd"/>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108"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">
                <v:shape id="Text Box 13" o:spid="_x0000_s1109"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ED48A0" w:rsidRDefault="00ED48A0" w:rsidP="0059279B">
                        <w:pPr>
                          <w:jc w:val="center"/>
                        </w:pPr>
                        <w:r>
                          <w:t>(Обсяг програми (документа) , арк.</w:t>
                        </w:r>
                        <w:r>
                          <w:rPr>
                            <w:lang w:val="ru-RU"/>
                          </w:rPr>
                          <w:t xml:space="preserve">,) </w:t>
                        </w:r>
                        <w:proofErr w:type="gramStart"/>
                        <w:r>
                          <w:rPr>
                            <w:lang w:val="ru-RU"/>
                          </w:rPr>
                          <w:t>Кб</w:t>
                        </w:r>
                        <w:r>
                          <w:t>)</w:t>
                        </w:r>
                        <w:proofErr w:type="gramEnd"/>
                      </w:p>
                    </w:txbxContent>
                  </v:textbox>
                </v:shape>
                <v:group id="Group 14" o:spid="_x0000_s1110"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111"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ED48A0" w:rsidRDefault="00ED48A0"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2"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DB0554" w:rsidRDefault="0059279B" w:rsidP="00411F80">
      <w:pPr>
        <w:pStyle w:val="affa"/>
        <w:rPr>
          <w:sz w:val="28"/>
          <w:szCs w:val="28"/>
        </w:rPr>
      </w:pPr>
      <w:r>
        <w:rPr>
          <w:sz w:val="28"/>
          <w:szCs w:val="28"/>
        </w:rPr>
        <w:br w:type="page"/>
      </w:r>
    </w:p>
    <w:p w:rsidR="00DB0554" w:rsidRPr="00DB0554" w:rsidRDefault="00DB0554" w:rsidP="00DB0554">
      <w:pPr>
        <w:pStyle w:val="affa"/>
        <w:spacing w:before="240" w:after="240"/>
        <w:rPr>
          <w:b/>
          <w:bCs/>
          <w:sz w:val="28"/>
        </w:rPr>
      </w:pPr>
      <w:r w:rsidRPr="00DB0554">
        <w:rPr>
          <w:rStyle w:val="aff"/>
          <w:sz w:val="28"/>
        </w:rPr>
        <w:lastRenderedPageBreak/>
        <w:t>Schedule.cs</w:t>
      </w:r>
    </w:p>
    <w:p w:rsidR="00ED48A0" w:rsidRPr="00ED48A0" w:rsidRDefault="00ED48A0" w:rsidP="00411F80">
      <w:pPr>
        <w:pStyle w:val="affa"/>
      </w:pPr>
      <w:proofErr w:type="gramStart"/>
      <w:r w:rsidRPr="00ED48A0">
        <w:t>using</w:t>
      </w:r>
      <w:proofErr w:type="gramEnd"/>
      <w:r w:rsidRPr="00ED48A0">
        <w:t xml:space="preserve"> System;</w:t>
      </w:r>
    </w:p>
    <w:p w:rsidR="00ED48A0" w:rsidRPr="00ED48A0" w:rsidRDefault="00ED48A0" w:rsidP="00411F80">
      <w:pPr>
        <w:pStyle w:val="affa"/>
      </w:pPr>
      <w:r w:rsidRPr="00ED48A0">
        <w:t>using System.Collections.Generic;</w:t>
      </w:r>
    </w:p>
    <w:p w:rsidR="00ED48A0" w:rsidRPr="00ED48A0" w:rsidRDefault="00ED48A0" w:rsidP="00411F80">
      <w:pPr>
        <w:pStyle w:val="affa"/>
      </w:pPr>
      <w:r w:rsidRPr="00ED48A0">
        <w:t>using System.Linq;</w:t>
      </w:r>
    </w:p>
    <w:p w:rsidR="00ED48A0" w:rsidRPr="00ED48A0" w:rsidRDefault="00ED48A0" w:rsidP="00411F80">
      <w:pPr>
        <w:pStyle w:val="affa"/>
      </w:pPr>
    </w:p>
    <w:p w:rsidR="00ED48A0" w:rsidRPr="00ED48A0" w:rsidRDefault="00ED48A0" w:rsidP="00411F80">
      <w:pPr>
        <w:pStyle w:val="affa"/>
      </w:pPr>
      <w:r w:rsidRPr="00ED48A0">
        <w:t>namespace Scheduling</w:t>
      </w:r>
    </w:p>
    <w:p w:rsidR="00ED48A0" w:rsidRPr="00ED48A0" w:rsidRDefault="00ED48A0" w:rsidP="00411F80">
      <w:pPr>
        <w:pStyle w:val="affa"/>
      </w:pPr>
      <w:r w:rsidRPr="00ED48A0">
        <w:t>{</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 Represents a schedule</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public class Schedule : List&lt;MachineSchedule&gt;, IComparable&lt;Schedule&gt;, ICloneable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 The criterion of optimality is satisfied</w:t>
      </w:r>
    </w:p>
    <w:p w:rsidR="00ED48A0" w:rsidRPr="00ED48A0" w:rsidRDefault="00ED48A0" w:rsidP="00411F80">
      <w:pPr>
        <w:pStyle w:val="affa"/>
      </w:pPr>
      <w:r w:rsidRPr="00ED48A0">
        <w:t xml:space="preserve">        /// &lt;/summary&gt;</w:t>
      </w:r>
    </w:p>
    <w:p w:rsidR="00ED48A0" w:rsidRDefault="00ED48A0" w:rsidP="00411F80">
      <w:pPr>
        <w:pStyle w:val="affa"/>
      </w:pPr>
      <w:r w:rsidRPr="00ED48A0">
        <w:t xml:space="preserve">        public bool Optimality</w:t>
      </w:r>
      <w:r w:rsidR="00325750">
        <w:t>Criterion { get; private set; }</w:t>
      </w:r>
    </w:p>
    <w:p w:rsidR="00325750" w:rsidRPr="00ED48A0" w:rsidRDefault="00325750" w:rsidP="00411F80">
      <w:pPr>
        <w:pStyle w:val="affa"/>
      </w:pPr>
    </w:p>
    <w:p w:rsidR="00ED48A0" w:rsidRPr="00ED48A0" w:rsidRDefault="00325750" w:rsidP="00411F80">
      <w:pPr>
        <w:pStyle w:val="affa"/>
      </w:pPr>
      <w:r>
        <w:t xml:space="preserve">        #region Constructors</w:t>
      </w:r>
    </w:p>
    <w:p w:rsidR="00ED48A0" w:rsidRPr="00ED48A0" w:rsidRDefault="00ED48A0" w:rsidP="00411F80">
      <w:pPr>
        <w:pStyle w:val="affa"/>
      </w:pPr>
      <w:r w:rsidRPr="00ED48A0">
        <w:t xml:space="preserve">        public Schedule()</w:t>
      </w:r>
    </w:p>
    <w:p w:rsidR="00ED48A0" w:rsidRPr="00ED48A0" w:rsidRDefault="00ED48A0" w:rsidP="00411F80">
      <w:pPr>
        <w:pStyle w:val="affa"/>
      </w:pPr>
      <w:r w:rsidRPr="00ED48A0">
        <w:t xml:space="preserve">        {</w:t>
      </w:r>
    </w:p>
    <w:p w:rsidR="0032575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public Schedule(IEnumerable&lt;MachineSchedule&gt; machineSchedules)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AddRange(machineSchedules);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325750" w:rsidP="00411F80">
      <w:pPr>
        <w:pStyle w:val="affa"/>
      </w:pPr>
      <w:r>
        <w:t xml:space="preserve">        #region Implementations</w:t>
      </w:r>
    </w:p>
    <w:p w:rsidR="00ED48A0" w:rsidRPr="00ED48A0" w:rsidRDefault="00ED48A0" w:rsidP="00411F80">
      <w:pPr>
        <w:pStyle w:val="affa"/>
      </w:pPr>
      <w:r w:rsidRPr="00ED48A0">
        <w:t xml:space="preserve">        public int CompareTo(Schedule second)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(second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if (second.Count != 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throw new ArgumentException("The schedules must have the same number of machines.");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(this[i].StartTime &lt; second[i].StartTime)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(this[i].StartTime &gt; second[i].StartTime)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return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object Clone()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newSchedule = new Schedule();</w:t>
      </w:r>
    </w:p>
    <w:p w:rsidR="00ED48A0" w:rsidRPr="00ED48A0" w:rsidRDefault="00ED48A0" w:rsidP="00411F80">
      <w:pPr>
        <w:pStyle w:val="affa"/>
      </w:pPr>
      <w:r w:rsidRPr="00ED48A0">
        <w:t xml:space="preserve">            foreach (var machineSchedule in this)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newMachineSchedule = machineSchedule.Clone();</w:t>
      </w:r>
    </w:p>
    <w:p w:rsidR="00ED48A0" w:rsidRPr="00ED48A0" w:rsidRDefault="00ED48A0" w:rsidP="00411F80">
      <w:pPr>
        <w:pStyle w:val="affa"/>
      </w:pPr>
      <w:r w:rsidRPr="00ED48A0">
        <w:t xml:space="preserve">                newSchedule.Add((MachineSchedule)newMachineSchedule);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newSchedule.OptimalityC</w:t>
      </w:r>
      <w:r w:rsidR="00325750">
        <w:t>riterion = OptimalityCriterion;</w:t>
      </w:r>
    </w:p>
    <w:p w:rsidR="00ED48A0" w:rsidRPr="00ED48A0" w:rsidRDefault="00ED48A0" w:rsidP="00411F80">
      <w:pPr>
        <w:pStyle w:val="affa"/>
      </w:pPr>
      <w:r w:rsidRPr="00ED48A0">
        <w:lastRenderedPageBreak/>
        <w:t xml:space="preserve">            return newSchedule;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#region Public methods</w:t>
      </w:r>
    </w:p>
    <w:p w:rsidR="00ED48A0" w:rsidRPr="00ED48A0" w:rsidRDefault="00ED48A0" w:rsidP="00411F80">
      <w:pPr>
        <w:pStyle w:val="affa"/>
      </w:pPr>
      <w:r w:rsidRPr="00ED48A0">
        <w:t xml:space="preserve">        public static Schedule BuildOptimalSchedule(IEnumerable&lt;Task&gt; tasks, IEnumerable&lt;Machine&gt;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tasksList = tasks.ToList();</w:t>
      </w:r>
    </w:p>
    <w:p w:rsidR="00ED48A0" w:rsidRPr="00ED48A0" w:rsidRDefault="00ED48A0" w:rsidP="00411F80">
      <w:pPr>
        <w:pStyle w:val="affa"/>
      </w:pPr>
      <w:r w:rsidRPr="00ED48A0">
        <w:t xml:space="preserve">            var ma</w:t>
      </w:r>
      <w:r w:rsidR="00325750">
        <w:t>chinesList = machines.ToList();</w:t>
      </w:r>
    </w:p>
    <w:p w:rsidR="00ED48A0" w:rsidRPr="00ED48A0" w:rsidRDefault="00ED48A0" w:rsidP="00411F80">
      <w:pPr>
        <w:pStyle w:val="affa"/>
      </w:pPr>
      <w:r w:rsidRPr="00ED48A0">
        <w:t xml:space="preserve">            if (tasksList.Count == 0 || machinesList.Count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new Schedule();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tasksList.Sort((x,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res = x.Deadline.CompareTo(y.Deadline);</w:t>
      </w:r>
    </w:p>
    <w:p w:rsidR="00ED48A0" w:rsidRPr="00ED48A0" w:rsidRDefault="00ED48A0" w:rsidP="00411F80">
      <w:pPr>
        <w:pStyle w:val="affa"/>
      </w:pPr>
      <w:r w:rsidRPr="00ED48A0">
        <w:t xml:space="preserve">                return res == 0 ? x.Duration.CompareTo(y.Duration) : res;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m = machinesList.Count;</w:t>
      </w:r>
    </w:p>
    <w:p w:rsidR="00ED48A0" w:rsidRPr="00ED48A0" w:rsidRDefault="00ED48A0" w:rsidP="00411F80">
      <w:pPr>
        <w:pStyle w:val="affa"/>
      </w:pPr>
      <w:r w:rsidRPr="00ED48A0">
        <w:t xml:space="preserve">            var n = tasksList.Count;</w:t>
      </w:r>
    </w:p>
    <w:p w:rsidR="00ED48A0" w:rsidRPr="00ED48A0" w:rsidRDefault="00ED48A0" w:rsidP="00411F80">
      <w:pPr>
        <w:pStyle w:val="affa"/>
      </w:pPr>
      <w:r w:rsidRPr="00ED48A0">
        <w:t xml:space="preserve">            var queue = new List&lt;BBNode&gt;();</w:t>
      </w:r>
    </w:p>
    <w:p w:rsidR="00ED48A0" w:rsidRPr="00ED48A0" w:rsidRDefault="00ED48A0" w:rsidP="00411F80">
      <w:pPr>
        <w:pStyle w:val="affa"/>
      </w:pPr>
    </w:p>
    <w:p w:rsidR="00ED48A0" w:rsidRPr="00ED48A0" w:rsidRDefault="00ED48A0" w:rsidP="00411F80">
      <w:pPr>
        <w:pStyle w:val="affa"/>
      </w:pPr>
      <w:r w:rsidRPr="00ED48A0">
        <w:t xml:space="preserve">        </w:t>
      </w:r>
      <w:r w:rsidR="00325750">
        <w:t xml:space="preserve">    #region Build initial queue</w:t>
      </w:r>
    </w:p>
    <w:p w:rsidR="00ED48A0" w:rsidRPr="00ED48A0" w:rsidRDefault="00ED48A0" w:rsidP="00411F80">
      <w:pPr>
        <w:pStyle w:val="affa"/>
      </w:pPr>
      <w:r w:rsidRPr="00ED48A0">
        <w:t xml:space="preserve">            var heuristicSchedule = BuildSch</w:t>
      </w:r>
      <w:r w:rsidR="00325750">
        <w:t>edule(tasksList, machinesList);</w:t>
      </w:r>
    </w:p>
    <w:p w:rsidR="00ED48A0" w:rsidRPr="00ED48A0" w:rsidRDefault="00ED48A0" w:rsidP="00411F80">
      <w:pPr>
        <w:pStyle w:val="affa"/>
      </w:pPr>
      <w:r w:rsidRPr="00ED48A0">
        <w:t xml:space="preserve">            // First element</w:t>
      </w:r>
    </w:p>
    <w:p w:rsidR="00ED48A0" w:rsidRPr="00ED48A0" w:rsidRDefault="00ED48A0" w:rsidP="00411F80">
      <w:pPr>
        <w:pStyle w:val="affa"/>
      </w:pPr>
      <w:r w:rsidRPr="00ED48A0">
        <w:t xml:space="preserve">            var startTimes = new DateTime[m];</w:t>
      </w:r>
    </w:p>
    <w:p w:rsidR="00ED48A0" w:rsidRPr="00ED48A0" w:rsidRDefault="00ED48A0" w:rsidP="00411F80">
      <w:pPr>
        <w:pStyle w:val="affa"/>
      </w:pPr>
      <w:r w:rsidRPr="00ED48A0">
        <w:t xml:space="preserve">            for (var i = 0; i &lt; m;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startTimes[i]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target = 0;</w:t>
      </w:r>
    </w:p>
    <w:p w:rsidR="00ED48A0" w:rsidRPr="00ED48A0" w:rsidRDefault="00ED48A0" w:rsidP="00411F80">
      <w:pPr>
        <w:pStyle w:val="affa"/>
      </w:pPr>
      <w:r w:rsidRPr="00ED48A0">
        <w:t xml:space="preserve">            for (var j = 0; j &lt; heuristicSchedule.Count;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(heuristicSchedule[j].Tasks.Any(x =&gt; x.Id == tasksList[n - 1].Id))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target = j;</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startTimes[target] = tasksList[n - 1].ExtremeTime;</w:t>
      </w:r>
    </w:p>
    <w:p w:rsidR="00ED48A0" w:rsidRPr="00ED48A0" w:rsidRDefault="00ED48A0" w:rsidP="00411F80">
      <w:pPr>
        <w:pStyle w:val="affa"/>
      </w:pPr>
      <w:r w:rsidRPr="00ED48A0">
        <w:t xml:space="preserve">            queue.Add(new BBNode(n -</w:t>
      </w:r>
      <w:r w:rsidR="00325750">
        <w:t xml:space="preserve"> 1, target, null, startTimes));</w:t>
      </w:r>
    </w:p>
    <w:p w:rsidR="00ED48A0" w:rsidRPr="00ED48A0" w:rsidRDefault="00ED48A0" w:rsidP="00411F80">
      <w:pPr>
        <w:pStyle w:val="affa"/>
      </w:pPr>
      <w:r w:rsidRPr="00ED48A0">
        <w:t xml:space="preserve">            var forBranch = 0;</w:t>
      </w:r>
    </w:p>
    <w:p w:rsidR="00ED48A0" w:rsidRPr="00ED48A0" w:rsidRDefault="00ED48A0" w:rsidP="00411F80">
      <w:pPr>
        <w:pStyle w:val="affa"/>
      </w:pPr>
      <w:r w:rsidRPr="00ED48A0">
        <w:t xml:space="preserve">            for (var i = n - 2;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var currentTask = tasksList[i];</w:t>
      </w:r>
    </w:p>
    <w:p w:rsidR="00ED48A0" w:rsidRPr="00ED48A0" w:rsidRDefault="00ED48A0" w:rsidP="00411F80">
      <w:pPr>
        <w:pStyle w:val="affa"/>
      </w:pPr>
      <w:r w:rsidRPr="00ED48A0">
        <w:t xml:space="preserve">                var node = queue[forBranch];</w:t>
      </w:r>
    </w:p>
    <w:p w:rsidR="00ED48A0" w:rsidRPr="00ED48A0" w:rsidRDefault="00ED48A0" w:rsidP="00411F80">
      <w:pPr>
        <w:pStyle w:val="affa"/>
      </w:pPr>
      <w:r w:rsidRPr="00ED48A0">
        <w:t xml:space="preserve">           </w:t>
      </w:r>
      <w:r w:rsidR="00325750">
        <w:t xml:space="preserve">     queue.RemoveAt(forBranch);</w:t>
      </w:r>
    </w:p>
    <w:p w:rsidR="00ED48A0" w:rsidRPr="00ED48A0" w:rsidRDefault="00ED48A0" w:rsidP="00411F80">
      <w:pPr>
        <w:pStyle w:val="affa"/>
      </w:pPr>
      <w:r w:rsidRPr="00ED48A0">
        <w:t xml:space="preserve">                var nextMachine = 0;</w:t>
      </w:r>
    </w:p>
    <w:p w:rsidR="00ED48A0" w:rsidRPr="00ED48A0" w:rsidRDefault="00ED48A0" w:rsidP="00411F80">
      <w:pPr>
        <w:pStyle w:val="affa"/>
      </w:pPr>
      <w:r w:rsidRPr="00ED48A0">
        <w:t xml:space="preserve">                for (var j = 0; j &lt; heuristicSchedule.Count;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(heuristicSchedule[j].Tasks.Any(x =&gt; x.Id == currentTask.Id))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nextMachine = j;</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engaged = node.StartTimes[nextMachine] == DateTime.MaxValue;</w:t>
      </w:r>
    </w:p>
    <w:p w:rsidR="00ED48A0" w:rsidRPr="00ED48A0" w:rsidRDefault="00ED48A0" w:rsidP="00411F80">
      <w:pPr>
        <w:pStyle w:val="affa"/>
      </w:pPr>
      <w:r w:rsidRPr="00ED48A0">
        <w:t xml:space="preserve">                var newPrevious = new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MachineIndex = node.MachineIndex,</w:t>
      </w:r>
    </w:p>
    <w:p w:rsidR="00ED48A0" w:rsidRPr="00ED48A0" w:rsidRDefault="00ED48A0" w:rsidP="00411F80">
      <w:pPr>
        <w:pStyle w:val="affa"/>
      </w:pPr>
      <w:r w:rsidRPr="00ED48A0">
        <w:t xml:space="preserve">                    Previous = node.PreviousNode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lastRenderedPageBreak/>
        <w:t xml:space="preserve">                var newStartTimesForBranch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newStartTimesForBranch[k] = node.StartTimes[k];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newStartTimesForBranch[nextMachine] = !(currentTask.Deadline &gt; newStartTimesForBranch[nextMachine])</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newStartTimesForBranch[nextMachine].AddMinutes(-currentTask.Duration);</w:t>
      </w:r>
    </w:p>
    <w:p w:rsidR="00ED48A0" w:rsidRPr="00ED48A0" w:rsidRDefault="00ED48A0" w:rsidP="00411F80">
      <w:pPr>
        <w:pStyle w:val="affa"/>
      </w:pPr>
      <w:r w:rsidRPr="00ED48A0">
        <w:t xml:space="preserve">                queue.Add(new BBNode(i, nextMachine, newPrevious, newStartTimesForBranch));</w:t>
      </w:r>
    </w:p>
    <w:p w:rsidR="00ED48A0" w:rsidRPr="00ED48A0" w:rsidRDefault="00ED48A0" w:rsidP="00411F80">
      <w:pPr>
        <w:pStyle w:val="affa"/>
      </w:pPr>
      <w:r w:rsidRPr="00ED48A0">
        <w:t xml:space="preserve">             </w:t>
      </w:r>
      <w:r w:rsidR="00325750">
        <w:t xml:space="preserve">   forBranch = queue.Count - 1;</w:t>
      </w:r>
    </w:p>
    <w:p w:rsidR="00ED48A0" w:rsidRPr="00ED48A0" w:rsidRDefault="00ED48A0" w:rsidP="00411F80">
      <w:pPr>
        <w:pStyle w:val="affa"/>
      </w:pPr>
      <w:r w:rsidRPr="00ED48A0">
        <w:t xml:space="preserve">                for (var j = 0; j &lt; m;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(j != nextMachine)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(node.StartTimes[j] == DateTime.MaxValue &amp;&amp; engaged)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(node.StartTimes[j]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engaged =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t xml:space="preserve">                        var newStartTimes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newStartTimes[k] = node.StartTimes[k];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newStartTimes[j] = !(currentTask.Deadline &gt; newStartTimes[j])</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newStartTimes[j].AddMinutes(-currentTask.Duration);</w:t>
      </w:r>
    </w:p>
    <w:p w:rsidR="00ED48A0" w:rsidRPr="00ED48A0" w:rsidRDefault="00ED48A0" w:rsidP="00411F80">
      <w:pPr>
        <w:pStyle w:val="affa"/>
      </w:pPr>
      <w:r w:rsidRPr="00ED48A0">
        <w:t xml:space="preserve">                        queue.Add(new BBNode(i, j, newPrevious, newStartTimes));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Find record</w:t>
      </w:r>
    </w:p>
    <w:p w:rsidR="00ED48A0" w:rsidRPr="00ED48A0" w:rsidRDefault="00ED48A0" w:rsidP="00411F80">
      <w:pPr>
        <w:pStyle w:val="affa"/>
      </w:pPr>
      <w:r w:rsidRPr="00ED48A0">
        <w:t xml:space="preserve">            var record = queue[forBranch];</w:t>
      </w:r>
    </w:p>
    <w:p w:rsidR="00ED48A0" w:rsidRPr="00ED48A0" w:rsidRDefault="00ED48A0" w:rsidP="00411F80">
      <w:pPr>
        <w:pStyle w:val="affa"/>
      </w:pPr>
      <w:r w:rsidRPr="00ED48A0">
        <w:t xml:space="preserve">            queue.RemoveAt(forBranch);</w:t>
      </w:r>
    </w:p>
    <w:p w:rsidR="00ED48A0" w:rsidRPr="00ED48A0" w:rsidRDefault="00ED48A0" w:rsidP="00411F80">
      <w:pPr>
        <w:pStyle w:val="affa"/>
      </w:pPr>
      <w:r w:rsidRPr="00ED48A0">
        <w:t xml:space="preserve">            for (var i = queue.Count - 1; i &gt;= 0 &amp;&amp; queue[i].TaskIndex ==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queue[i];</w:t>
      </w:r>
    </w:p>
    <w:p w:rsidR="00ED48A0" w:rsidRPr="00ED48A0" w:rsidRDefault="00ED48A0" w:rsidP="00411F80">
      <w:pPr>
        <w:pStyle w:val="affa"/>
      </w:pPr>
      <w:r w:rsidRPr="00ED48A0">
        <w:t xml:space="preserve">                var temp = compare(record.StartTimes, current.StartTimes, m);</w:t>
      </w:r>
    </w:p>
    <w:p w:rsidR="00ED48A0" w:rsidRPr="00ED48A0" w:rsidRDefault="00ED48A0" w:rsidP="00411F80">
      <w:pPr>
        <w:pStyle w:val="affa"/>
      </w:pPr>
      <w:r w:rsidRPr="00ED48A0">
        <w:t xml:space="preserve">                if (temp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record = current;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 Clear the queue</w:t>
      </w:r>
    </w:p>
    <w:p w:rsidR="00ED48A0" w:rsidRPr="00ED48A0" w:rsidRDefault="00ED48A0" w:rsidP="00411F80">
      <w:pPr>
        <w:pStyle w:val="affa"/>
      </w:pPr>
      <w:r w:rsidRPr="00ED48A0">
        <w:t xml:space="preserve">            for (var i = queue.Count - 1;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(compare(record.StartTimes, queue[i].StartTimes, m)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while (queue.Count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queue[queue.Count - 1];</w:t>
      </w:r>
    </w:p>
    <w:p w:rsidR="00ED48A0" w:rsidRPr="00ED48A0" w:rsidRDefault="00ED48A0" w:rsidP="00411F80">
      <w:pPr>
        <w:pStyle w:val="affa"/>
      </w:pPr>
      <w:r w:rsidRPr="00ED48A0">
        <w:lastRenderedPageBreak/>
        <w:t xml:space="preserve">                q</w:t>
      </w:r>
      <w:r w:rsidR="00325750">
        <w:t>ueue.RemoveAt(queue.Count - 1);</w:t>
      </w:r>
    </w:p>
    <w:p w:rsidR="00ED48A0" w:rsidRPr="00ED48A0" w:rsidRDefault="00ED48A0" w:rsidP="00411F80">
      <w:pPr>
        <w:pStyle w:val="affa"/>
      </w:pPr>
      <w:r w:rsidRPr="00ED48A0">
        <w:t xml:space="preserve">                var newPrevious = new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MachineIndex = current.MachineIndex,</w:t>
      </w:r>
    </w:p>
    <w:p w:rsidR="00ED48A0" w:rsidRPr="00ED48A0" w:rsidRDefault="00ED48A0" w:rsidP="00411F80">
      <w:pPr>
        <w:pStyle w:val="affa"/>
      </w:pPr>
      <w:r w:rsidRPr="00ED48A0">
        <w:t xml:space="preserve">                    Previous = current.PreviousNode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engaged = false;</w:t>
      </w:r>
    </w:p>
    <w:p w:rsidR="00ED48A0" w:rsidRPr="00ED48A0" w:rsidRDefault="00ED48A0" w:rsidP="00411F80">
      <w:pPr>
        <w:pStyle w:val="affa"/>
      </w:pPr>
      <w:r w:rsidRPr="00ED48A0">
        <w:t xml:space="preserve">                var currentTaskIndex = current.TaskIndex - 1;</w:t>
      </w:r>
    </w:p>
    <w:p w:rsidR="00ED48A0" w:rsidRPr="00ED48A0" w:rsidRDefault="00ED48A0" w:rsidP="00411F80">
      <w:pPr>
        <w:pStyle w:val="affa"/>
      </w:pPr>
      <w:r w:rsidRPr="00ED48A0">
        <w:t xml:space="preserve">                var currentTask = tasksList[currentTaskIndex];</w:t>
      </w:r>
    </w:p>
    <w:p w:rsidR="00ED48A0" w:rsidRPr="00ED48A0" w:rsidRDefault="00ED48A0" w:rsidP="00411F80">
      <w:pPr>
        <w:pStyle w:val="affa"/>
      </w:pPr>
      <w:r w:rsidRPr="00ED48A0">
        <w:t xml:space="preserve">                for (var j = 0; j &lt; m;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(current.StartTimes[j] == DateTime.MaxValue &amp;&amp; engaged)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(current.StartTimes[j]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engaged =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t xml:space="preserve">                    var newStartTimes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newStartTimes[k] = current.StartTimes[k];</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newStartTimes[j] = !(currentTask.Deadline &gt; newStartTimes[j])</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newStartTimes[j].Add</w:t>
      </w:r>
      <w:r w:rsidR="00325750">
        <w:t>Minutes(-currentTask.Duration);</w:t>
      </w:r>
    </w:p>
    <w:p w:rsidR="00ED48A0" w:rsidRPr="00ED48A0" w:rsidRDefault="00ED48A0" w:rsidP="00411F80">
      <w:pPr>
        <w:pStyle w:val="affa"/>
      </w:pPr>
      <w:r w:rsidRPr="00ED48A0">
        <w:t xml:space="preserve">                    var next = new BBNode(currentTaskIndex, </w:t>
      </w:r>
      <w:r w:rsidR="00325750">
        <w:t>j, newPrevious, newStartTimes);</w:t>
      </w:r>
    </w:p>
    <w:p w:rsidR="00ED48A0" w:rsidRPr="00ED48A0" w:rsidRDefault="00ED48A0" w:rsidP="00411F80">
      <w:pPr>
        <w:pStyle w:val="affa"/>
      </w:pPr>
      <w:r w:rsidRPr="00ED48A0">
        <w:t xml:space="preserve">                    if (compare(record.StartTimes, newStartTimes, m) &gt;=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New record</w:t>
      </w:r>
    </w:p>
    <w:p w:rsidR="00ED48A0" w:rsidRPr="00ED48A0" w:rsidRDefault="00ED48A0" w:rsidP="00411F80">
      <w:pPr>
        <w:pStyle w:val="affa"/>
      </w:pPr>
      <w:r w:rsidRPr="00ED48A0">
        <w:t xml:space="preserve">                    if (currentTaskIndex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record = next;</w:t>
      </w:r>
    </w:p>
    <w:p w:rsidR="00ED48A0" w:rsidRPr="00ED48A0" w:rsidRDefault="00ED48A0" w:rsidP="00411F80">
      <w:pPr>
        <w:pStyle w:val="affa"/>
      </w:pPr>
      <w:r w:rsidRPr="00ED48A0">
        <w:t xml:space="preserve">                        // Clear the queue</w:t>
      </w:r>
    </w:p>
    <w:p w:rsidR="00ED48A0" w:rsidRPr="00ED48A0" w:rsidRDefault="00ED48A0" w:rsidP="00411F80">
      <w:pPr>
        <w:pStyle w:val="affa"/>
      </w:pPr>
      <w:r w:rsidRPr="00ED48A0">
        <w:t xml:space="preserve">                        for (var i = queue.Count - 1;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(compare(record.StartTimes, queue[i].StartTimes, m)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queue.Add(next);</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result = new Schedule(machinesList);</w:t>
      </w:r>
    </w:p>
    <w:p w:rsidR="00ED48A0" w:rsidRPr="00ED48A0" w:rsidRDefault="00ED48A0" w:rsidP="00411F80">
      <w:pPr>
        <w:pStyle w:val="affa"/>
      </w:pPr>
      <w:r w:rsidRPr="00ED48A0">
        <w:t xml:space="preserve">            result[record.MachineIndex].Tasks.AddLas</w:t>
      </w:r>
      <w:r w:rsidR="00325750">
        <w:t>t(tasksList[record.TaskIndex]);</w:t>
      </w:r>
    </w:p>
    <w:p w:rsidR="00ED48A0" w:rsidRPr="00ED48A0" w:rsidRDefault="00ED48A0" w:rsidP="00411F80">
      <w:pPr>
        <w:pStyle w:val="affa"/>
      </w:pPr>
      <w:r w:rsidRPr="00ED48A0">
        <w:t xml:space="preserve">            var previous = record.PreviousNode;</w:t>
      </w:r>
    </w:p>
    <w:p w:rsidR="00ED48A0" w:rsidRPr="00ED48A0" w:rsidRDefault="00ED48A0" w:rsidP="00411F80">
      <w:pPr>
        <w:pStyle w:val="affa"/>
      </w:pPr>
      <w:r w:rsidRPr="00ED48A0">
        <w:t xml:space="preserve">            var index = 1;</w:t>
      </w:r>
    </w:p>
    <w:p w:rsidR="00ED48A0" w:rsidRPr="00ED48A0" w:rsidRDefault="00ED48A0" w:rsidP="00411F80">
      <w:pPr>
        <w:pStyle w:val="affa"/>
      </w:pPr>
      <w:r w:rsidRPr="00ED48A0">
        <w:t xml:space="preserve">            while (previous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result[previous.MachineIndex].Tasks.AddLast(tasksList[index]);</w:t>
      </w:r>
    </w:p>
    <w:p w:rsidR="00ED48A0" w:rsidRPr="00ED48A0" w:rsidRDefault="00ED48A0" w:rsidP="00411F80">
      <w:pPr>
        <w:pStyle w:val="affa"/>
      </w:pPr>
      <w:r w:rsidRPr="00ED48A0">
        <w:t xml:space="preserve">                previous = previous.Previous;</w:t>
      </w:r>
    </w:p>
    <w:p w:rsidR="00ED48A0" w:rsidRPr="00ED48A0" w:rsidRDefault="00ED48A0" w:rsidP="00411F80">
      <w:pPr>
        <w:pStyle w:val="affa"/>
      </w:pPr>
      <w:r w:rsidRPr="00ED48A0">
        <w:t xml:space="preserve">                ++index;</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 (var i = 0; i &lt; m; i++)</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result[i].StartTime = record.StartTimes[i];</w:t>
      </w:r>
    </w:p>
    <w:p w:rsidR="00ED48A0" w:rsidRPr="00ED48A0" w:rsidRDefault="00325750" w:rsidP="00411F80">
      <w:pPr>
        <w:pStyle w:val="affa"/>
      </w:pPr>
      <w:r>
        <w:t xml:space="preserve">            }</w:t>
      </w:r>
    </w:p>
    <w:p w:rsidR="00ED48A0" w:rsidRPr="00ED48A0" w:rsidRDefault="00325750" w:rsidP="00411F80">
      <w:pPr>
        <w:pStyle w:val="affa"/>
      </w:pPr>
      <w:r>
        <w:t xml:space="preserve">            result.sort();</w:t>
      </w:r>
    </w:p>
    <w:p w:rsidR="00ED48A0" w:rsidRPr="00ED48A0" w:rsidRDefault="00ED48A0" w:rsidP="00411F80">
      <w:pPr>
        <w:pStyle w:val="affa"/>
      </w:pPr>
      <w:r w:rsidRPr="00ED48A0">
        <w:t xml:space="preserve">            return result;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w:t>
      </w:r>
      <w:r w:rsidR="00325750">
        <w:t xml:space="preserve">      #region Service functions</w:t>
      </w:r>
    </w:p>
    <w:p w:rsidR="00ED48A0" w:rsidRPr="00ED48A0" w:rsidRDefault="00ED48A0" w:rsidP="00411F80">
      <w:pPr>
        <w:pStyle w:val="affa"/>
      </w:pPr>
      <w:r w:rsidRPr="00ED48A0">
        <w:t xml:space="preserve">        private SortedSet&lt;MachineScheduleWrapper&gt; optimalInitialSchedulePrimary(List&lt;Task&gt; tasks, out int nextTaskIndex,</w:t>
      </w:r>
    </w:p>
    <w:p w:rsidR="00ED48A0" w:rsidRPr="00ED48A0" w:rsidRDefault="00ED48A0" w:rsidP="00411F80">
      <w:pPr>
        <w:pStyle w:val="affa"/>
      </w:pPr>
      <w:r w:rsidRPr="00ED48A0">
        <w:t xml:space="preserve">            out bool firstCriterion)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nextTaskIndex = 0;</w:t>
      </w:r>
    </w:p>
    <w:p w:rsidR="00ED48A0" w:rsidRPr="00ED48A0" w:rsidRDefault="00ED48A0" w:rsidP="00411F80">
      <w:pPr>
        <w:pStyle w:val="affa"/>
      </w:pPr>
      <w:r w:rsidRPr="00ED48A0">
        <w:t xml:space="preserve">            var initialAppointmentInfo = new SortedSet&lt;MachineScheduleWrapper&gt;();</w:t>
      </w:r>
    </w:p>
    <w:p w:rsidR="00ED48A0" w:rsidRPr="00ED48A0" w:rsidRDefault="00ED48A0" w:rsidP="00411F80">
      <w:pPr>
        <w:pStyle w:val="affa"/>
      </w:pPr>
    </w:p>
    <w:p w:rsidR="00ED48A0" w:rsidRPr="00ED48A0" w:rsidRDefault="00ED48A0" w:rsidP="00411F80">
      <w:pPr>
        <w:pStyle w:val="affa"/>
      </w:pPr>
      <w:r w:rsidRPr="00ED48A0">
        <w:t xml:space="preserve">            // Engage one machine and appoint first task</w:t>
      </w:r>
    </w:p>
    <w:p w:rsidR="00ED48A0" w:rsidRPr="00ED48A0" w:rsidRDefault="00ED48A0" w:rsidP="00411F80">
      <w:pPr>
        <w:pStyle w:val="affa"/>
      </w:pPr>
      <w:r w:rsidRPr="00ED48A0">
        <w:t xml:space="preserve">            var firstTask = tasks[0];</w:t>
      </w:r>
    </w:p>
    <w:p w:rsidR="00ED48A0" w:rsidRPr="00ED48A0" w:rsidRDefault="00ED48A0" w:rsidP="00411F80">
      <w:pPr>
        <w:pStyle w:val="affa"/>
      </w:pPr>
      <w:r w:rsidRPr="00ED48A0">
        <w:t xml:space="preserve">            var engagedMachine = new MachineScheduleWrapper(this[0], firstTask.Deadline);</w:t>
      </w:r>
    </w:p>
    <w:p w:rsidR="00ED48A0" w:rsidRPr="00ED48A0" w:rsidRDefault="00ED48A0" w:rsidP="00411F80">
      <w:pPr>
        <w:pStyle w:val="affa"/>
      </w:pPr>
      <w:r w:rsidRPr="00ED48A0">
        <w:t xml:space="preserve">            engagedMachine.Schedule.Tasks.AddLast(firstTask);</w:t>
      </w:r>
    </w:p>
    <w:p w:rsidR="00ED48A0" w:rsidRPr="00ED48A0" w:rsidRDefault="00ED48A0" w:rsidP="00411F80">
      <w:pPr>
        <w:pStyle w:val="affa"/>
      </w:pPr>
      <w:r w:rsidRPr="00ED48A0">
        <w:t xml:space="preserve">            engagedMachine.Schedule.StartTime = firstTask.ExtremeTime;</w:t>
      </w:r>
    </w:p>
    <w:p w:rsidR="00ED48A0" w:rsidRPr="00ED48A0" w:rsidRDefault="00ED48A0" w:rsidP="00411F80">
      <w:pPr>
        <w:pStyle w:val="affa"/>
      </w:pPr>
      <w:r w:rsidRPr="00ED48A0">
        <w:t xml:space="preserve">            initialAppoi</w:t>
      </w:r>
      <w:r w:rsidR="00325750">
        <w:t>ntmentInfo.Add(engagedMachine);</w:t>
      </w:r>
    </w:p>
    <w:p w:rsidR="00ED48A0" w:rsidRPr="00ED48A0" w:rsidRDefault="00ED48A0" w:rsidP="00411F80">
      <w:pPr>
        <w:pStyle w:val="affa"/>
      </w:pPr>
      <w:r w:rsidRPr="00ED48A0">
        <w:t xml:space="preserve">            var i = 1;</w:t>
      </w:r>
    </w:p>
    <w:p w:rsidR="00ED48A0" w:rsidRPr="00ED48A0" w:rsidRDefault="00ED48A0" w:rsidP="00411F80">
      <w:pPr>
        <w:pStyle w:val="affa"/>
      </w:pPr>
      <w:r w:rsidRPr="00ED48A0">
        <w:t xml:space="preserve">            var j = 1;</w:t>
      </w:r>
    </w:p>
    <w:p w:rsidR="00ED48A0" w:rsidRPr="00ED48A0" w:rsidRDefault="00ED48A0" w:rsidP="00411F80">
      <w:pPr>
        <w:pStyle w:val="affa"/>
      </w:pPr>
      <w:r w:rsidRPr="00ED48A0">
        <w:t xml:space="preserve">            firstCriterion = true;</w:t>
      </w:r>
    </w:p>
    <w:p w:rsidR="00ED48A0" w:rsidRPr="00ED48A0" w:rsidRDefault="00ED48A0" w:rsidP="00411F80">
      <w:pPr>
        <w:pStyle w:val="affa"/>
      </w:pPr>
      <w:r w:rsidRPr="00ED48A0">
        <w:t xml:space="preserve">            while (j &lt; Count &amp;&amp; i &lt; tasks.Count)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 xml:space="preserve">    var currentTask = tasks[i];</w:t>
      </w:r>
    </w:p>
    <w:p w:rsidR="00ED48A0" w:rsidRPr="00ED48A0" w:rsidRDefault="00ED48A0" w:rsidP="00411F80">
      <w:pPr>
        <w:pStyle w:val="affa"/>
      </w:pPr>
      <w:r w:rsidRPr="00ED48A0">
        <w:t xml:space="preserve">                // Check di-Ci &lt; lp</w:t>
      </w:r>
    </w:p>
    <w:p w:rsidR="00ED48A0" w:rsidRPr="00ED48A0" w:rsidRDefault="00ED48A0" w:rsidP="00411F80">
      <w:pPr>
        <w:pStyle w:val="affa"/>
      </w:pPr>
      <w:r w:rsidRPr="00ED48A0">
        <w:t xml:space="preserve">                foreach (var machineSchedule in initialAppointmentInfo)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currentEndTime = machineSchedule.Schedule.StartTime;</w:t>
      </w:r>
    </w:p>
    <w:p w:rsidR="00ED48A0" w:rsidRPr="00ED48A0" w:rsidRDefault="00ED48A0" w:rsidP="00411F80">
      <w:pPr>
        <w:pStyle w:val="affa"/>
      </w:pPr>
      <w:r w:rsidRPr="00ED48A0">
        <w:t xml:space="preserve">                    foreach (var task in machineSchedule.Schedule.Tasks)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currentEndTime = currentEndTime.AddMinutes(task.Duration);</w:t>
      </w:r>
    </w:p>
    <w:p w:rsidR="00ED48A0" w:rsidRPr="00ED48A0" w:rsidRDefault="00ED48A0" w:rsidP="00411F80">
      <w:pPr>
        <w:pStyle w:val="affa"/>
      </w:pPr>
      <w:r w:rsidRPr="00ED48A0">
        <w:t xml:space="preserve">                        if (!((task.Deadline - currentEndTime).TotalMinutes &lt; currentTask.Duration))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325750" w:rsidP="00411F80">
      <w:pPr>
        <w:pStyle w:val="affa"/>
      </w:pPr>
      <w:r>
        <w:t xml:space="preserve">                ++i;</w:t>
      </w:r>
    </w:p>
    <w:p w:rsidR="00ED48A0" w:rsidRPr="00ED48A0" w:rsidRDefault="00ED48A0" w:rsidP="00411F80">
      <w:pPr>
        <w:pStyle w:val="affa"/>
      </w:pPr>
      <w:r w:rsidRPr="00ED48A0">
        <w:t xml:space="preserve">                var minMachine = initialAppointmentInfo.Min;</w:t>
      </w:r>
    </w:p>
    <w:p w:rsidR="00ED48A0" w:rsidRPr="00ED48A0" w:rsidRDefault="00ED48A0" w:rsidP="00411F80">
      <w:pPr>
        <w:pStyle w:val="affa"/>
      </w:pPr>
      <w:r w:rsidRPr="00ED48A0">
        <w:t xml:space="preserve">                if (minMachine.EndTime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engage next processor</w:t>
      </w:r>
    </w:p>
    <w:p w:rsidR="00ED48A0" w:rsidRPr="00ED48A0" w:rsidRDefault="00ED48A0" w:rsidP="00411F80">
      <w:pPr>
        <w:pStyle w:val="affa"/>
      </w:pPr>
      <w:r w:rsidRPr="00ED48A0">
        <w:t xml:space="preserve">                    var nextMachine = new MachineScheduleWrapper(this[j], currentTask.Deadline);</w:t>
      </w:r>
    </w:p>
    <w:p w:rsidR="00ED48A0" w:rsidRPr="00ED48A0" w:rsidRDefault="00ED48A0" w:rsidP="00411F80">
      <w:pPr>
        <w:pStyle w:val="affa"/>
      </w:pPr>
      <w:r w:rsidRPr="00ED48A0">
        <w:t xml:space="preserve">                    nextMachine.Schedule.StartTime = currentTask.ExtremeTime;</w:t>
      </w:r>
    </w:p>
    <w:p w:rsidR="00ED48A0" w:rsidRPr="00ED48A0" w:rsidRDefault="00ED48A0" w:rsidP="00411F80">
      <w:pPr>
        <w:pStyle w:val="affa"/>
      </w:pPr>
      <w:r w:rsidRPr="00ED48A0">
        <w:t xml:space="preserve">                    nextMachine.Schedule.Tasks.AddLast(currentTask);</w:t>
      </w:r>
    </w:p>
    <w:p w:rsidR="00ED48A0" w:rsidRPr="00ED48A0" w:rsidRDefault="00ED48A0" w:rsidP="00411F80">
      <w:pPr>
        <w:pStyle w:val="affa"/>
      </w:pPr>
      <w:r w:rsidRPr="00ED48A0">
        <w:t xml:space="preserve">                    initialAppointmentInfo.Add(nextMachine);</w:t>
      </w:r>
    </w:p>
    <w:p w:rsidR="00ED48A0" w:rsidRPr="00ED48A0" w:rsidRDefault="00ED48A0" w:rsidP="00411F80">
      <w:pPr>
        <w:pStyle w:val="affa"/>
      </w:pPr>
      <w:r w:rsidRPr="00ED48A0">
        <w:t xml:space="preserve">                    ++j;</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initialAppointmentInfo.Remove(minMachine);</w:t>
      </w:r>
    </w:p>
    <w:p w:rsidR="00ED48A0" w:rsidRPr="00ED48A0" w:rsidRDefault="00ED48A0" w:rsidP="00411F80">
      <w:pPr>
        <w:pStyle w:val="affa"/>
      </w:pPr>
      <w:r w:rsidRPr="00ED48A0">
        <w:t xml:space="preserve">                if (initialAppointmentInfo.Count &gt; 0 &amp;&amp; !(initialAppointmentInfo.Min.EndTime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null;</w:t>
      </w:r>
    </w:p>
    <w:p w:rsidR="00ED48A0" w:rsidRPr="00ED48A0" w:rsidRDefault="00325750" w:rsidP="00411F80">
      <w:pPr>
        <w:pStyle w:val="affa"/>
      </w:pPr>
      <w:r>
        <w:t xml:space="preserve">                }</w:t>
      </w:r>
    </w:p>
    <w:p w:rsidR="00ED48A0" w:rsidRPr="00ED48A0" w:rsidRDefault="00ED48A0" w:rsidP="00411F80">
      <w:pPr>
        <w:pStyle w:val="affa"/>
      </w:pPr>
      <w:r w:rsidRPr="00ED48A0">
        <w:t xml:space="preserve">                minMachine.Schedule.Tasks.AddLast(currentTask);</w:t>
      </w:r>
    </w:p>
    <w:p w:rsidR="00ED48A0" w:rsidRPr="00ED48A0" w:rsidRDefault="00ED48A0" w:rsidP="00411F80">
      <w:pPr>
        <w:pStyle w:val="affa"/>
      </w:pPr>
      <w:r w:rsidRPr="00ED48A0">
        <w:t xml:space="preserve">                minMachine.EndTime = minMachine.EndTime.AddMinutes(currentTask.Duration);</w:t>
      </w:r>
    </w:p>
    <w:p w:rsidR="00ED48A0" w:rsidRPr="00ED48A0" w:rsidRDefault="00ED48A0" w:rsidP="00411F80">
      <w:pPr>
        <w:pStyle w:val="affa"/>
      </w:pPr>
      <w:r w:rsidRPr="00ED48A0">
        <w:t xml:space="preserve">                initialAppointmentInfo.Add(minMachine);</w:t>
      </w:r>
    </w:p>
    <w:p w:rsidR="00ED48A0" w:rsidRPr="00ED48A0" w:rsidRDefault="00ED48A0" w:rsidP="00411F80">
      <w:pPr>
        <w:pStyle w:val="affa"/>
      </w:pPr>
      <w:r w:rsidRPr="00ED48A0">
        <w:t xml:space="preserve">                firstCriterion = false;</w:t>
      </w:r>
    </w:p>
    <w:p w:rsidR="00ED48A0" w:rsidRPr="00ED48A0" w:rsidRDefault="00325750" w:rsidP="00411F80">
      <w:pPr>
        <w:pStyle w:val="affa"/>
      </w:pPr>
      <w:r>
        <w:lastRenderedPageBreak/>
        <w:t xml:space="preserve">            }</w:t>
      </w:r>
    </w:p>
    <w:p w:rsidR="00ED48A0" w:rsidRPr="00ED48A0" w:rsidRDefault="00325750" w:rsidP="00411F80">
      <w:pPr>
        <w:pStyle w:val="affa"/>
      </w:pPr>
      <w:r>
        <w:t xml:space="preserve">            nextTaskIndex = i;</w:t>
      </w:r>
    </w:p>
    <w:p w:rsidR="00ED48A0" w:rsidRPr="00ED48A0" w:rsidRDefault="00ED48A0" w:rsidP="00411F80">
      <w:pPr>
        <w:pStyle w:val="affa"/>
      </w:pPr>
      <w:r w:rsidRPr="00ED48A0">
        <w:t xml:space="preserve">            return initialAppointmentInfo;</w:t>
      </w:r>
    </w:p>
    <w:p w:rsidR="00ED48A0" w:rsidRPr="00ED48A0" w:rsidRDefault="00325750" w:rsidP="00411F80">
      <w:pPr>
        <w:pStyle w:val="affa"/>
      </w:pPr>
      <w:r>
        <w:t xml:space="preserve">        }</w:t>
      </w:r>
    </w:p>
    <w:p w:rsidR="00ED48A0" w:rsidRPr="00ED48A0" w:rsidRDefault="00ED48A0" w:rsidP="00411F80">
      <w:pPr>
        <w:pStyle w:val="affa"/>
      </w:pPr>
      <w:r w:rsidRPr="00ED48A0">
        <w:t xml:space="preserve">        private bool combineWithInitialPart(List&lt;MachineScheduleWrapper&gt; initialSchedule)</w:t>
      </w:r>
    </w:p>
    <w:p w:rsidR="00ED48A0" w:rsidRPr="00ED48A0" w:rsidRDefault="00ED48A0" w:rsidP="00411F80">
      <w:pPr>
        <w:pStyle w:val="affa"/>
      </w:pPr>
      <w:r w:rsidRPr="00ED48A0">
        <w:t xml:space="preserve">        {</w:t>
      </w:r>
    </w:p>
    <w:p w:rsidR="00ED48A0" w:rsidRPr="00ED48A0" w:rsidRDefault="00325750" w:rsidP="00411F80">
      <w:pPr>
        <w:pStyle w:val="affa"/>
      </w:pPr>
      <w:r>
        <w:t xml:space="preserve">            sort();</w:t>
      </w:r>
    </w:p>
    <w:p w:rsidR="00ED48A0" w:rsidRPr="00ED48A0" w:rsidRDefault="00ED48A0" w:rsidP="00411F80">
      <w:pPr>
        <w:pStyle w:val="affa"/>
      </w:pPr>
      <w:r w:rsidRPr="00ED48A0">
        <w:t xml:space="preserve">            // Calculate delays</w:t>
      </w:r>
    </w:p>
    <w:p w:rsidR="00ED48A0" w:rsidRPr="00ED48A0" w:rsidRDefault="00ED48A0" w:rsidP="00411F80">
      <w:pPr>
        <w:pStyle w:val="affa"/>
      </w:pPr>
      <w:r w:rsidRPr="00ED48A0">
        <w:t xml:space="preserve">            var delays = new List&lt;Tuple&lt;int, TimeSpan&gt;&gt;();</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delay = initialSchedule[i].EndTime - this[i].StartTime;</w:t>
      </w:r>
    </w:p>
    <w:p w:rsidR="00ED48A0" w:rsidRPr="00ED48A0" w:rsidRDefault="00ED48A0" w:rsidP="00411F80">
      <w:pPr>
        <w:pStyle w:val="affa"/>
      </w:pPr>
      <w:r w:rsidRPr="00ED48A0">
        <w:t xml:space="preserve">                if (delay &gt; TimeSpan.Zero)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delays.Add(Tuple.Create(i, delay));</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delays.Sort((x, y) </w:t>
      </w:r>
      <w:r w:rsidR="00325750">
        <w:t>=&gt; y.Item2.CompareTo(x.Item2));</w:t>
      </w:r>
    </w:p>
    <w:p w:rsidR="00ED48A0" w:rsidRPr="00ED48A0" w:rsidRDefault="00ED48A0" w:rsidP="00411F80">
      <w:pPr>
        <w:pStyle w:val="affa"/>
      </w:pPr>
      <w:r w:rsidRPr="00ED48A0">
        <w:t xml:space="preserve">            // Resolve conflicts</w:t>
      </w:r>
    </w:p>
    <w:p w:rsidR="00ED48A0" w:rsidRPr="00ED48A0" w:rsidRDefault="00ED48A0" w:rsidP="00411F80">
      <w:pPr>
        <w:pStyle w:val="affa"/>
      </w:pPr>
      <w:r w:rsidRPr="00ED48A0">
        <w:t xml:space="preserve">            foreach (var delayTuple in delays)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index = delayTuple.Item1;</w:t>
      </w:r>
    </w:p>
    <w:p w:rsidR="00ED48A0" w:rsidRPr="00ED48A0" w:rsidRDefault="00ED48A0" w:rsidP="00411F80">
      <w:pPr>
        <w:pStyle w:val="affa"/>
      </w:pPr>
      <w:r w:rsidRPr="00ED48A0">
        <w:t xml:space="preserve">                var </w:t>
      </w:r>
      <w:r w:rsidR="00325750">
        <w:t>machineSchedule = this[index];</w:t>
      </w:r>
    </w:p>
    <w:p w:rsidR="00ED48A0" w:rsidRPr="00ED48A0" w:rsidRDefault="00ED48A0" w:rsidP="00411F80">
      <w:pPr>
        <w:pStyle w:val="affa"/>
      </w:pPr>
      <w:r w:rsidRPr="00ED48A0">
        <w:t xml:space="preserve">                DateTime currentStartTime;</w:t>
      </w:r>
    </w:p>
    <w:p w:rsidR="00ED48A0" w:rsidRPr="00ED48A0" w:rsidRDefault="00ED48A0" w:rsidP="00411F80">
      <w:pPr>
        <w:pStyle w:val="affa"/>
      </w:pPr>
      <w:r w:rsidRPr="00ED48A0">
        <w:t xml:space="preserve">                do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movingTask = machineSchedule.Tasks.First.Value;</w:t>
      </w:r>
    </w:p>
    <w:p w:rsidR="00ED48A0" w:rsidRPr="00ED48A0" w:rsidRDefault="00ED48A0" w:rsidP="00411F80">
      <w:pPr>
        <w:pStyle w:val="affa"/>
      </w:pPr>
      <w:r w:rsidRPr="00ED48A0">
        <w:t xml:space="preserve">                    var newIndex = -1;</w:t>
      </w:r>
    </w:p>
    <w:p w:rsidR="00ED48A0" w:rsidRPr="00ED48A0" w:rsidRDefault="00ED48A0" w:rsidP="00411F80">
      <w:pPr>
        <w:pStyle w:val="affa"/>
      </w:pPr>
      <w:r w:rsidRPr="00ED48A0">
        <w:t xml:space="preserve">                    var minInterval = TimeSpan.MaxValue;</w:t>
      </w:r>
    </w:p>
    <w:p w:rsidR="00ED48A0" w:rsidRPr="00ED48A0" w:rsidRDefault="00ED48A0" w:rsidP="00411F80">
      <w:pPr>
        <w:pStyle w:val="affa"/>
      </w:pPr>
      <w:r w:rsidRPr="00ED48A0">
        <w:t xml:space="preserve">                    var ne</w:t>
      </w:r>
      <w:r w:rsidR="00325750">
        <w:t>wStartTime = DateTime.MinValue;</w:t>
      </w:r>
    </w:p>
    <w:p w:rsidR="00ED48A0" w:rsidRPr="00ED48A0" w:rsidRDefault="00ED48A0" w:rsidP="00411F80">
      <w:pPr>
        <w:pStyle w:val="affa"/>
      </w:pPr>
      <w:r w:rsidRPr="00ED48A0">
        <w:t xml:space="preserve">                    // Find new machine</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var currentInitialSchedule = initialSchedule[i];</w:t>
      </w:r>
    </w:p>
    <w:p w:rsidR="00ED48A0" w:rsidRPr="00ED48A0" w:rsidRDefault="00ED48A0" w:rsidP="00411F80">
      <w:pPr>
        <w:pStyle w:val="affa"/>
      </w:pPr>
      <w:r w:rsidRPr="00ED48A0">
        <w:t xml:space="preserve">                        if (i == index || currentMachine.StartTime &lt; currentInitialSchedule.EndTime)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var startTime = movingTask.Deadline &lt; currentMachine.StartTime</w:t>
      </w:r>
    </w:p>
    <w:p w:rsidR="00ED48A0" w:rsidRPr="00ED48A0" w:rsidRDefault="00ED48A0" w:rsidP="00411F80">
      <w:pPr>
        <w:pStyle w:val="affa"/>
      </w:pPr>
      <w:r w:rsidRPr="00ED48A0">
        <w:t xml:space="preserve">                            ? movingTask.ExtremeTime</w:t>
      </w:r>
    </w:p>
    <w:p w:rsidR="00ED48A0" w:rsidRPr="00ED48A0" w:rsidRDefault="00ED48A0" w:rsidP="00411F80">
      <w:pPr>
        <w:pStyle w:val="affa"/>
      </w:pPr>
      <w:r w:rsidRPr="00ED48A0">
        <w:t xml:space="preserve">                            : currentMachine.StartTime.AddMinutes(-movingTask.Duration);</w:t>
      </w:r>
    </w:p>
    <w:p w:rsidR="00ED48A0" w:rsidRPr="00ED48A0" w:rsidRDefault="00ED48A0" w:rsidP="00411F80">
      <w:pPr>
        <w:pStyle w:val="affa"/>
      </w:pPr>
      <w:r w:rsidRPr="00ED48A0">
        <w:t xml:space="preserve">                        if (!(newStartTime &lt; currentInitialSchedule.EndTime))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interval = currentMachine.StartTime - currentInitialSchedule.EndTime;</w:t>
      </w:r>
    </w:p>
    <w:p w:rsidR="00ED48A0" w:rsidRPr="00ED48A0" w:rsidRDefault="00ED48A0" w:rsidP="00411F80">
      <w:pPr>
        <w:pStyle w:val="affa"/>
      </w:pPr>
      <w:r w:rsidRPr="00ED48A0">
        <w:t xml:space="preserve">                            if (interval &lt; minInterval)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newIndex = i;</w:t>
      </w:r>
    </w:p>
    <w:p w:rsidR="00ED48A0" w:rsidRPr="00ED48A0" w:rsidRDefault="00ED48A0" w:rsidP="00411F80">
      <w:pPr>
        <w:pStyle w:val="affa"/>
      </w:pPr>
      <w:r w:rsidRPr="00ED48A0">
        <w:t xml:space="preserve">                                minInterval = interval;</w:t>
      </w:r>
    </w:p>
    <w:p w:rsidR="00ED48A0" w:rsidRPr="00ED48A0" w:rsidRDefault="00ED48A0" w:rsidP="00411F80">
      <w:pPr>
        <w:pStyle w:val="affa"/>
      </w:pPr>
      <w:r w:rsidRPr="00ED48A0">
        <w:t xml:space="preserve">                                newStartTime = 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(newIndex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false;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newMachine = this[newIndex];</w:t>
      </w:r>
    </w:p>
    <w:p w:rsidR="00ED48A0" w:rsidRPr="00ED48A0" w:rsidRDefault="00ED48A0" w:rsidP="00411F80">
      <w:pPr>
        <w:pStyle w:val="affa"/>
      </w:pPr>
      <w:r w:rsidRPr="00ED48A0">
        <w:t xml:space="preserve">                    newMachine.StartTime = newStartTime;</w:t>
      </w:r>
    </w:p>
    <w:p w:rsidR="00ED48A0" w:rsidRPr="00ED48A0" w:rsidRDefault="00ED48A0" w:rsidP="00411F80">
      <w:pPr>
        <w:pStyle w:val="affa"/>
      </w:pPr>
      <w:r w:rsidRPr="00ED48A0">
        <w:t xml:space="preserve">                    newMachine.Tasks.AddFirst(movingTask);</w:t>
      </w:r>
    </w:p>
    <w:p w:rsidR="00ED48A0" w:rsidRPr="00ED48A0" w:rsidRDefault="00ED48A0" w:rsidP="00411F80">
      <w:pPr>
        <w:pStyle w:val="affa"/>
      </w:pPr>
      <w:r w:rsidRPr="00ED48A0">
        <w:t xml:space="preserve">                    machineSchedule.Tasks.RemoveFirst();</w:t>
      </w:r>
    </w:p>
    <w:p w:rsidR="00ED48A0" w:rsidRPr="00ED48A0" w:rsidRDefault="00ED48A0" w:rsidP="00411F80">
      <w:pPr>
        <w:pStyle w:val="affa"/>
      </w:pPr>
      <w:r w:rsidRPr="00ED48A0">
        <w:t xml:space="preserve">                    currentStartTime = calculateSt</w:t>
      </w:r>
      <w:r w:rsidR="00325750">
        <w:t>artTime(machineSchedule.Tasks);</w:t>
      </w:r>
    </w:p>
    <w:p w:rsidR="00ED48A0" w:rsidRPr="00ED48A0" w:rsidRDefault="00ED48A0" w:rsidP="00411F80">
      <w:pPr>
        <w:pStyle w:val="affa"/>
      </w:pPr>
      <w:r w:rsidRPr="00ED48A0">
        <w:t xml:space="preserve">                } while (currentStartTime &lt; initialSchedule[index].EndTime);</w:t>
      </w:r>
    </w:p>
    <w:p w:rsidR="00ED48A0" w:rsidRPr="00ED48A0" w:rsidRDefault="00ED48A0" w:rsidP="00411F80">
      <w:pPr>
        <w:pStyle w:val="affa"/>
      </w:pPr>
      <w:r w:rsidRPr="00ED48A0">
        <w:lastRenderedPageBreak/>
        <w:t xml:space="preserve">         </w:t>
      </w:r>
      <w:r w:rsidR="00325750">
        <w:t xml:space="preserve">   }</w:t>
      </w:r>
    </w:p>
    <w:p w:rsidR="00ED48A0" w:rsidRPr="00ED48A0" w:rsidRDefault="00ED48A0" w:rsidP="00411F80">
      <w:pPr>
        <w:pStyle w:val="affa"/>
      </w:pPr>
      <w:r w:rsidRPr="00ED48A0">
        <w:t xml:space="preserve">            // Merge schedules</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var currentInitialSchedule = initialSchedule[i];</w:t>
      </w:r>
    </w:p>
    <w:p w:rsidR="00ED48A0" w:rsidRPr="00ED48A0" w:rsidRDefault="00ED48A0" w:rsidP="00411F80">
      <w:pPr>
        <w:pStyle w:val="affa"/>
      </w:pPr>
      <w:r w:rsidRPr="00ED48A0">
        <w:t xml:space="preserve">                var currentTask = currentInitialSchedule.Schedule.Tasks.Last;</w:t>
      </w:r>
    </w:p>
    <w:p w:rsidR="00ED48A0" w:rsidRPr="00ED48A0" w:rsidRDefault="00ED48A0" w:rsidP="00411F80">
      <w:pPr>
        <w:pStyle w:val="affa"/>
      </w:pPr>
      <w:r w:rsidRPr="00ED48A0">
        <w:t xml:space="preserve">                while (currentTask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currentMachine.Tasks.AddFirst(currentTask.Value);</w:t>
      </w:r>
    </w:p>
    <w:p w:rsidR="00ED48A0" w:rsidRPr="00ED48A0" w:rsidRDefault="00ED48A0" w:rsidP="00411F80">
      <w:pPr>
        <w:pStyle w:val="affa"/>
      </w:pPr>
      <w:r w:rsidRPr="00ED48A0">
        <w:t xml:space="preserve">                    currentTask = currentTask.Previous;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currentMachine.StartTime = currentInitialSchedule.Schedule.StartTime;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return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private static Schedule mainHeuristicAlgorithm(List&lt;Task&gt; remainingTasks, List&lt;Machine&gt; machines,</w:t>
      </w:r>
    </w:p>
    <w:p w:rsidR="00ED48A0" w:rsidRPr="00ED48A0" w:rsidRDefault="00ED48A0" w:rsidP="00411F80">
      <w:pPr>
        <w:pStyle w:val="affa"/>
      </w:pPr>
      <w:r w:rsidRPr="00ED48A0">
        <w:t xml:space="preserve">            TimeSpan? adjustmentBorder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checkInterval = adjustmentBorder != null;</w:t>
      </w:r>
    </w:p>
    <w:p w:rsidR="00ED48A0" w:rsidRPr="00ED48A0" w:rsidRDefault="00ED48A0" w:rsidP="00411F80">
      <w:pPr>
        <w:pStyle w:val="affa"/>
      </w:pPr>
      <w:r w:rsidRPr="00ED48A0">
        <w:t xml:space="preserve">            var maxInvervalValue = TimeSpan.MinValue;</w:t>
      </w:r>
    </w:p>
    <w:p w:rsidR="00ED48A0" w:rsidRPr="00ED48A0" w:rsidRDefault="00ED48A0" w:rsidP="00411F80">
      <w:pPr>
        <w:pStyle w:val="affa"/>
      </w:pPr>
      <w:r w:rsidRPr="00ED48A0">
        <w:t xml:space="preserve">            if (checkInterval)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maxInvervalValue = (TimeSpan)adjustmentBorder;</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schedule = heuristicInitialAppoint</w:t>
      </w:r>
      <w:r w:rsidR="00325750">
        <w:t>ment(remainingTasks, machines);</w:t>
      </w:r>
    </w:p>
    <w:p w:rsidR="00ED48A0" w:rsidRPr="00ED48A0" w:rsidRDefault="00ED48A0" w:rsidP="00411F80">
      <w:pPr>
        <w:pStyle w:val="affa"/>
      </w:pPr>
      <w:r w:rsidRPr="00ED48A0">
        <w:t xml:space="preserve">            remainingTasks.Sort((x,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y.Deadline.CompareTo(x.Deadline);</w:t>
      </w:r>
    </w:p>
    <w:p w:rsidR="00ED48A0" w:rsidRPr="00ED48A0" w:rsidRDefault="00ED48A0" w:rsidP="00411F80">
      <w:pPr>
        <w:pStyle w:val="affa"/>
      </w:pPr>
      <w:r w:rsidRPr="00ED48A0">
        <w:t xml:space="preserve">                return t == 0 ? x.Duration.CompareTo(y.Duration)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while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Select feasible tasks for the current iteration</w:t>
      </w:r>
    </w:p>
    <w:p w:rsidR="00ED48A0" w:rsidRPr="00ED48A0" w:rsidRDefault="00ED48A0" w:rsidP="00411F80">
      <w:pPr>
        <w:pStyle w:val="affa"/>
      </w:pPr>
      <w:r w:rsidRPr="00ED48A0">
        <w:t xml:space="preserve">                var feasibleTasks = new List&lt;Task&gt;();</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feasible = false;</w:t>
      </w:r>
    </w:p>
    <w:p w:rsidR="00ED48A0" w:rsidRPr="00ED48A0" w:rsidRDefault="00ED48A0" w:rsidP="00411F80">
      <w:pPr>
        <w:pStyle w:val="affa"/>
      </w:pPr>
      <w:r w:rsidRPr="00ED48A0">
        <w:t xml:space="preserve">                    for (var j = 0; j &lt; machines.Count;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(schedule[j].StartTime &gt; 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feasible = true;</w:t>
      </w:r>
    </w:p>
    <w:p w:rsidR="00ED48A0" w:rsidRPr="00ED48A0" w:rsidRDefault="00ED48A0" w:rsidP="00411F80">
      <w:pPr>
        <w:pStyle w:val="affa"/>
      </w:pPr>
      <w:r w:rsidRPr="00ED48A0">
        <w:t xml:space="preserve">                        break;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(feasible)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feasibleTasks.Add(task);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feasibleTasks.Sort((x,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x.Duration.CompareTo(y.Duration);</w:t>
      </w:r>
    </w:p>
    <w:p w:rsidR="00ED48A0" w:rsidRPr="00ED48A0" w:rsidRDefault="00ED48A0" w:rsidP="00411F80">
      <w:pPr>
        <w:pStyle w:val="affa"/>
      </w:pPr>
      <w:r w:rsidRPr="00ED48A0">
        <w:t xml:space="preserve">                    return t == 0 ? y.Deadline.CompareTo(x.Deadline)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remMachines = new List&lt;MachineSchedule&gt;(schedule);</w:t>
      </w:r>
    </w:p>
    <w:p w:rsidR="00ED48A0" w:rsidRPr="00ED48A0" w:rsidRDefault="00ED48A0" w:rsidP="00411F80">
      <w:pPr>
        <w:pStyle w:val="affa"/>
      </w:pPr>
      <w:r w:rsidRPr="00ED48A0">
        <w:t xml:space="preserve">                while (remMachines.Count != 0)</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if (feasibleTasks.Count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 = feasibleTasks[0];</w:t>
      </w:r>
    </w:p>
    <w:p w:rsidR="00ED48A0" w:rsidRPr="00ED48A0" w:rsidRDefault="00ED48A0" w:rsidP="00411F80">
      <w:pPr>
        <w:pStyle w:val="affa"/>
      </w:pPr>
      <w:r w:rsidRPr="00ED48A0">
        <w:t xml:space="preserve">                    feasibleTasks.Remove(currentTask);</w:t>
      </w:r>
    </w:p>
    <w:p w:rsidR="00ED48A0" w:rsidRPr="00ED48A0" w:rsidRDefault="00ED48A0" w:rsidP="00411F80">
      <w:pPr>
        <w:pStyle w:val="affa"/>
      </w:pPr>
    </w:p>
    <w:p w:rsidR="00ED48A0" w:rsidRPr="00ED48A0" w:rsidRDefault="00ED48A0" w:rsidP="00411F80">
      <w:pPr>
        <w:pStyle w:val="affa"/>
      </w:pPr>
      <w:r w:rsidRPr="00ED48A0">
        <w:t xml:space="preserve">                    MachineSchedule best = null;</w:t>
      </w:r>
    </w:p>
    <w:p w:rsidR="00ED48A0" w:rsidRPr="00ED48A0" w:rsidRDefault="00ED48A0" w:rsidP="00411F80">
      <w:pPr>
        <w:pStyle w:val="affa"/>
      </w:pPr>
      <w:r w:rsidRPr="00ED48A0">
        <w:t xml:space="preserve">                    foreach (var machine in remMachines)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&gt; currentTask.Deadline)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(best == null || best.StartTime &lt;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machine;</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(best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best.Tasks.AddFirst(currentTask);</w:t>
      </w:r>
    </w:p>
    <w:p w:rsidR="00ED48A0" w:rsidRPr="00ED48A0" w:rsidRDefault="00ED48A0" w:rsidP="00411F80">
      <w:pPr>
        <w:pStyle w:val="affa"/>
      </w:pPr>
      <w:r w:rsidRPr="00ED48A0">
        <w:t xml:space="preserve">                        best.StartTime = best.StartTime.AddMinutes(-currentTask.Duration);</w:t>
      </w:r>
    </w:p>
    <w:p w:rsidR="00ED48A0" w:rsidRPr="00ED48A0" w:rsidRDefault="00ED48A0" w:rsidP="00411F80">
      <w:pPr>
        <w:pStyle w:val="affa"/>
      </w:pPr>
      <w:r w:rsidRPr="00ED48A0">
        <w:t xml:space="preserve">                        remMachines.Remove(best);</w:t>
      </w:r>
    </w:p>
    <w:p w:rsidR="00ED48A0" w:rsidRPr="00ED48A0" w:rsidRDefault="00ED48A0" w:rsidP="00411F80">
      <w:pPr>
        <w:pStyle w:val="affa"/>
      </w:pPr>
      <w:r w:rsidRPr="00ED48A0">
        <w:t xml:space="preserve">                        remainingTasks.Remove(currentTask);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foreach (var machine in remMachines)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currentTask = remainingTasks[0];</w:t>
      </w:r>
    </w:p>
    <w:p w:rsidR="00ED48A0" w:rsidRPr="00ED48A0" w:rsidRDefault="00ED48A0" w:rsidP="00411F80">
      <w:pPr>
        <w:pStyle w:val="affa"/>
      </w:pPr>
      <w:r w:rsidRPr="00ED48A0">
        <w:t xml:space="preserve">                    machine.Tasks.AddFirst(currentTask);</w:t>
      </w:r>
    </w:p>
    <w:p w:rsidR="00ED48A0" w:rsidRPr="00ED48A0" w:rsidRDefault="00ED48A0" w:rsidP="00411F80">
      <w:pPr>
        <w:pStyle w:val="affa"/>
      </w:pPr>
      <w:r w:rsidRPr="00ED48A0">
        <w:t xml:space="preserve">                    machine.StartTime = currentTask.ExtremeTime;</w:t>
      </w:r>
    </w:p>
    <w:p w:rsidR="00ED48A0" w:rsidRPr="00ED48A0" w:rsidRDefault="00ED48A0" w:rsidP="00411F80">
      <w:pPr>
        <w:pStyle w:val="affa"/>
      </w:pPr>
      <w:r w:rsidRPr="00ED48A0">
        <w:t xml:space="preserve">                    remainingTasks.Remove(currentTask);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Execute adjustment algorithm if needed</w:t>
      </w:r>
    </w:p>
    <w:p w:rsidR="00ED48A0" w:rsidRPr="00ED48A0" w:rsidRDefault="00ED48A0" w:rsidP="00411F80">
      <w:pPr>
        <w:pStyle w:val="affa"/>
      </w:pPr>
      <w:r w:rsidRPr="00ED48A0">
        <w:t xml:space="preserve">                if (checkInterval)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maxStartTime = DateTime.MinValue;</w:t>
      </w:r>
    </w:p>
    <w:p w:rsidR="00ED48A0" w:rsidRPr="00ED48A0" w:rsidRDefault="00ED48A0" w:rsidP="00411F80">
      <w:pPr>
        <w:pStyle w:val="affa"/>
      </w:pPr>
      <w:r w:rsidRPr="00ED48A0">
        <w:t xml:space="preserve">                    var minStartTime = DateTime.MaxValue;</w:t>
      </w:r>
    </w:p>
    <w:p w:rsidR="00ED48A0" w:rsidRPr="00ED48A0" w:rsidRDefault="00ED48A0" w:rsidP="00411F80">
      <w:pPr>
        <w:pStyle w:val="affa"/>
      </w:pPr>
      <w:r w:rsidRPr="00ED48A0">
        <w:t xml:space="preserve">                    foreach (var machine in 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&gt; maxStartTime)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maxStartTime =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&lt; minStartTime)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minStartTime =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(maxStartTime - minStartTime &gt; maxInvervalValue)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schedule.startTimesAdjustment();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s</w:t>
      </w:r>
      <w:r w:rsidR="00325750">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p>
    <w:p w:rsidR="00ED48A0" w:rsidRPr="00ED48A0" w:rsidRDefault="00ED48A0" w:rsidP="00411F80">
      <w:pPr>
        <w:pStyle w:val="affa"/>
      </w:pPr>
      <w:r w:rsidRPr="00ED48A0">
        <w:t xml:space="preserve">        private static Schedule secondHeuristicAlgorithm(List&lt;Task&gt; remainingTasks,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heuristicInitialAppointment(remainingTasks, machines);</w:t>
      </w:r>
    </w:p>
    <w:p w:rsidR="00ED48A0" w:rsidRPr="00ED48A0" w:rsidRDefault="00ED48A0" w:rsidP="00411F80">
      <w:pPr>
        <w:pStyle w:val="affa"/>
      </w:pPr>
    </w:p>
    <w:p w:rsidR="00ED48A0" w:rsidRPr="00ED48A0" w:rsidRDefault="00ED48A0" w:rsidP="00411F80">
      <w:pPr>
        <w:pStyle w:val="affa"/>
      </w:pPr>
      <w:r w:rsidRPr="00ED48A0">
        <w:t xml:space="preserve">            remainingTasks.Sort((x,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y.Deadline.CompareTo(x.Deadline);</w:t>
      </w:r>
    </w:p>
    <w:p w:rsidR="00ED48A0" w:rsidRPr="00ED48A0" w:rsidRDefault="00ED48A0" w:rsidP="00411F80">
      <w:pPr>
        <w:pStyle w:val="affa"/>
      </w:pPr>
      <w:r w:rsidRPr="00ED48A0">
        <w:t xml:space="preserve">                return t == 0 ? x.Duration.CompareTo(y.Duration)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sortedSet = new SortedSet&lt;MachineSchedule&gt;(schedule);</w:t>
      </w:r>
    </w:p>
    <w:p w:rsidR="00ED48A0" w:rsidRPr="00ED48A0" w:rsidRDefault="00ED48A0" w:rsidP="00411F80">
      <w:pPr>
        <w:pStyle w:val="affa"/>
      </w:pPr>
      <w:r w:rsidRPr="00ED48A0">
        <w:t xml:space="preserve">            while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w:t>
      </w:r>
      <w:r w:rsidR="00325750">
        <w:t>r lastMachine = sortedSet.Max;</w:t>
      </w:r>
    </w:p>
    <w:p w:rsidR="00ED48A0" w:rsidRPr="00ED48A0" w:rsidRDefault="00ED48A0" w:rsidP="00411F80">
      <w:pPr>
        <w:pStyle w:val="affa"/>
      </w:pPr>
      <w:r w:rsidRPr="00ED48A0">
        <w:t xml:space="preserve">                // Searching for a feasible task with minimal duration</w:t>
      </w:r>
    </w:p>
    <w:p w:rsidR="00ED48A0" w:rsidRPr="00ED48A0" w:rsidRDefault="00ED48A0" w:rsidP="00411F80">
      <w:pPr>
        <w:pStyle w:val="affa"/>
      </w:pPr>
      <w:r w:rsidRPr="00ED48A0">
        <w:t xml:space="preserve">                Task best = null;</w:t>
      </w:r>
    </w:p>
    <w:p w:rsidR="00ED48A0" w:rsidRPr="00ED48A0" w:rsidRDefault="00ED48A0" w:rsidP="00411F80">
      <w:pPr>
        <w:pStyle w:val="affa"/>
      </w:pPr>
      <w:r w:rsidRPr="00ED48A0">
        <w:t xml:space="preserve">                DateTime startTime;</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(lastMachine.StartTime &gt; 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(best == null || task.Duration &lt; best.Duration)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if (best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(best == null || task.ExtremeTime &gt; best.ExtremeTime)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 = best.ExtremeTime;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 = lastMachine.StartTime.AddMinutes(-best.Duration);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sortedSet.Remove(lastMachine);</w:t>
      </w:r>
    </w:p>
    <w:p w:rsidR="00ED48A0" w:rsidRPr="00ED48A0" w:rsidRDefault="00ED48A0" w:rsidP="00411F80">
      <w:pPr>
        <w:pStyle w:val="affa"/>
      </w:pPr>
      <w:r w:rsidRPr="00ED48A0">
        <w:t xml:space="preserve">                lastMachine.Tasks.AddFirst(best);</w:t>
      </w:r>
    </w:p>
    <w:p w:rsidR="00ED48A0" w:rsidRPr="00ED48A0" w:rsidRDefault="00ED48A0" w:rsidP="00411F80">
      <w:pPr>
        <w:pStyle w:val="affa"/>
      </w:pPr>
      <w:r w:rsidRPr="00ED48A0">
        <w:t xml:space="preserve">                lastMachine.StartTime = startTime;</w:t>
      </w:r>
    </w:p>
    <w:p w:rsidR="00ED48A0" w:rsidRPr="00ED48A0" w:rsidRDefault="00ED48A0" w:rsidP="00411F80">
      <w:pPr>
        <w:pStyle w:val="affa"/>
      </w:pPr>
      <w:r w:rsidRPr="00ED48A0">
        <w:t xml:space="preserve">                sortedSet.Add(lastMachine);</w:t>
      </w:r>
    </w:p>
    <w:p w:rsidR="00ED48A0" w:rsidRPr="00ED48A0" w:rsidRDefault="00ED48A0" w:rsidP="00411F80">
      <w:pPr>
        <w:pStyle w:val="affa"/>
      </w:pPr>
      <w:r w:rsidRPr="00ED48A0">
        <w:t xml:space="preserve">                remainingTasks.Remove(best);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s</w:t>
      </w:r>
      <w:r>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Schedule thirdHeuristicAlgorithm(List&lt;Task&gt; 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new Schedule(machines);</w:t>
      </w:r>
    </w:p>
    <w:p w:rsidR="00ED48A0" w:rsidRPr="00ED48A0" w:rsidRDefault="00ED48A0" w:rsidP="00411F80">
      <w:pPr>
        <w:pStyle w:val="affa"/>
      </w:pPr>
      <w:r w:rsidRPr="00ED48A0">
        <w:t xml:space="preserve">            var machineSchedules = new Sorte</w:t>
      </w:r>
      <w:r>
        <w:t>dSet&lt;MachineScheduleWrapper&gt;();</w:t>
      </w:r>
    </w:p>
    <w:p w:rsidR="00ED48A0" w:rsidRPr="00ED48A0" w:rsidRDefault="00ED48A0" w:rsidP="00411F80">
      <w:pPr>
        <w:pStyle w:val="affa"/>
      </w:pPr>
      <w:r w:rsidRPr="00ED48A0">
        <w:t xml:space="preserve">            // Engage one machine and appoint first task</w:t>
      </w:r>
    </w:p>
    <w:p w:rsidR="00ED48A0" w:rsidRPr="00ED48A0" w:rsidRDefault="00ED48A0" w:rsidP="00411F80">
      <w:pPr>
        <w:pStyle w:val="affa"/>
      </w:pPr>
      <w:r w:rsidRPr="00ED48A0">
        <w:t xml:space="preserve">            var firstTask = tasks[0];</w:t>
      </w:r>
    </w:p>
    <w:p w:rsidR="00ED48A0" w:rsidRPr="00ED48A0" w:rsidRDefault="00ED48A0" w:rsidP="00411F80">
      <w:pPr>
        <w:pStyle w:val="affa"/>
      </w:pPr>
      <w:r w:rsidRPr="00ED48A0">
        <w:t xml:space="preserve">            var engagedMachine = new MachineScheduleWrapper(schedule[0], firstTask.Deadline);</w:t>
      </w:r>
    </w:p>
    <w:p w:rsidR="00ED48A0" w:rsidRPr="00ED48A0" w:rsidRDefault="00ED48A0" w:rsidP="00411F80">
      <w:pPr>
        <w:pStyle w:val="affa"/>
      </w:pPr>
      <w:r w:rsidRPr="00ED48A0">
        <w:t xml:space="preserve">            engagedMachine.Schedule.Tasks.AddLast(firstTask);</w:t>
      </w:r>
    </w:p>
    <w:p w:rsidR="00ED48A0" w:rsidRPr="00ED48A0" w:rsidRDefault="00ED48A0" w:rsidP="00411F80">
      <w:pPr>
        <w:pStyle w:val="affa"/>
      </w:pPr>
      <w:r w:rsidRPr="00ED48A0">
        <w:t xml:space="preserve">            engagedMachine.Schedule.StartTime = firstTask.ExtremeTime;</w:t>
      </w:r>
    </w:p>
    <w:p w:rsidR="00ED48A0" w:rsidRPr="00ED48A0" w:rsidRDefault="00ED48A0" w:rsidP="00411F80">
      <w:pPr>
        <w:pStyle w:val="affa"/>
      </w:pPr>
      <w:r w:rsidRPr="00ED48A0">
        <w:t xml:space="preserve">            machineSchedules.Add(engagedMachine);</w:t>
      </w:r>
    </w:p>
    <w:p w:rsidR="00ED48A0" w:rsidRPr="00ED48A0" w:rsidRDefault="00ED48A0" w:rsidP="00411F80">
      <w:pPr>
        <w:pStyle w:val="affa"/>
      </w:pPr>
    </w:p>
    <w:p w:rsidR="00ED48A0" w:rsidRPr="00ED48A0" w:rsidRDefault="00ED48A0" w:rsidP="00411F80">
      <w:pPr>
        <w:pStyle w:val="affa"/>
      </w:pPr>
      <w:r w:rsidRPr="00ED48A0">
        <w:t xml:space="preserve">            var j = 1;</w:t>
      </w:r>
    </w:p>
    <w:p w:rsidR="00ED48A0" w:rsidRPr="00ED48A0" w:rsidRDefault="00ED48A0" w:rsidP="00411F80">
      <w:pPr>
        <w:pStyle w:val="affa"/>
      </w:pPr>
      <w:r w:rsidRPr="00ED48A0">
        <w:t xml:space="preserve">            for (var i = 1; i &lt; tasks.Count;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 = tasks[i];</w:t>
      </w:r>
    </w:p>
    <w:p w:rsidR="00ED48A0" w:rsidRPr="00ED48A0" w:rsidRDefault="00ED48A0" w:rsidP="00411F80">
      <w:pPr>
        <w:pStyle w:val="affa"/>
      </w:pPr>
      <w:r w:rsidRPr="00ED48A0">
        <w:t xml:space="preserve">                var min</w:t>
      </w:r>
      <w:r w:rsidR="00325750">
        <w:t>Machine = machineSchedules.Min;</w:t>
      </w:r>
    </w:p>
    <w:p w:rsidR="00ED48A0" w:rsidRPr="00ED48A0" w:rsidRDefault="00ED48A0" w:rsidP="00411F80">
      <w:pPr>
        <w:pStyle w:val="affa"/>
      </w:pPr>
      <w:r w:rsidRPr="00ED48A0">
        <w:t xml:space="preserve">                MachineScheduleWrapper currentBest = null;</w:t>
      </w:r>
    </w:p>
    <w:p w:rsidR="00ED48A0" w:rsidRPr="00ED48A0" w:rsidRDefault="00ED48A0" w:rsidP="00411F80">
      <w:pPr>
        <w:pStyle w:val="affa"/>
      </w:pPr>
      <w:r w:rsidRPr="00ED48A0">
        <w:t xml:space="preserve">                if (minMachine.EndTime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Find best machine (engage next if needed)</w:t>
      </w:r>
    </w:p>
    <w:p w:rsidR="00ED48A0" w:rsidRPr="00ED48A0" w:rsidRDefault="00ED48A0" w:rsidP="00411F80">
      <w:pPr>
        <w:pStyle w:val="affa"/>
      </w:pPr>
      <w:r w:rsidRPr="00ED48A0">
        <w:t xml:space="preserve">                    if (j &lt; schedule.Count)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Engage next machine</w:t>
      </w:r>
    </w:p>
    <w:p w:rsidR="00ED48A0" w:rsidRPr="00ED48A0" w:rsidRDefault="00ED48A0" w:rsidP="00411F80">
      <w:pPr>
        <w:pStyle w:val="affa"/>
      </w:pPr>
      <w:r w:rsidRPr="00ED48A0">
        <w:t xml:space="preserve">                        currentBest = new MachineScheduleWrapper(schedule[j], currentTask.Deadline);</w:t>
      </w:r>
    </w:p>
    <w:p w:rsidR="00ED48A0" w:rsidRPr="00ED48A0" w:rsidRDefault="00ED48A0" w:rsidP="00411F80">
      <w:pPr>
        <w:pStyle w:val="affa"/>
      </w:pPr>
      <w:r w:rsidRPr="00ED48A0">
        <w:t xml:space="preserve">                        currentBest.Schedule.StartTime = currentTask.ExtremeTime;</w:t>
      </w:r>
    </w:p>
    <w:p w:rsidR="00ED48A0" w:rsidRPr="00ED48A0" w:rsidRDefault="00ED48A0" w:rsidP="00411F80">
      <w:pPr>
        <w:pStyle w:val="affa"/>
      </w:pPr>
      <w:r w:rsidRPr="00ED48A0">
        <w:t xml:space="preserve">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Find best (with offset)</w:t>
      </w:r>
    </w:p>
    <w:p w:rsidR="00ED48A0" w:rsidRPr="00ED48A0" w:rsidRDefault="00ED48A0" w:rsidP="00411F80">
      <w:pPr>
        <w:pStyle w:val="affa"/>
      </w:pPr>
      <w:r w:rsidRPr="00ED48A0">
        <w:t xml:space="preserve">                        DateTime[] bestStartTimes = null;</w:t>
      </w:r>
    </w:p>
    <w:p w:rsidR="00ED48A0" w:rsidRPr="00ED48A0" w:rsidRDefault="00ED48A0" w:rsidP="00411F80">
      <w:pPr>
        <w:pStyle w:val="affa"/>
      </w:pPr>
      <w:r w:rsidRPr="00ED48A0">
        <w:t xml:space="preserve">                        var k = 0;</w:t>
      </w:r>
    </w:p>
    <w:p w:rsidR="00ED48A0" w:rsidRPr="00ED48A0" w:rsidRDefault="00ED48A0" w:rsidP="00411F80">
      <w:pPr>
        <w:pStyle w:val="affa"/>
      </w:pPr>
      <w:r w:rsidRPr="00ED48A0">
        <w:t xml:space="preserve">                        var bestOffset = TimeSpan.MinValue;</w:t>
      </w:r>
    </w:p>
    <w:p w:rsidR="00ED48A0" w:rsidRPr="00ED48A0" w:rsidRDefault="00ED48A0" w:rsidP="00411F80">
      <w:pPr>
        <w:pStyle w:val="affa"/>
      </w:pPr>
      <w:r w:rsidRPr="00ED48A0">
        <w:t xml:space="preserve">                        foreach (var machineSchedule in machineSchedules)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startTimes = machineSchedules.Select(m =&gt; m.Schedule.StartTime).ToArray();</w:t>
      </w:r>
    </w:p>
    <w:p w:rsidR="00ED48A0" w:rsidRPr="00ED48A0" w:rsidRDefault="00ED48A0" w:rsidP="00411F80">
      <w:pPr>
        <w:pStyle w:val="affa"/>
      </w:pPr>
      <w:r w:rsidRPr="00ED48A0">
        <w:t xml:space="preserve">                            var offset = currentTask.ExtremeTime - machineSchedule.EndTime;</w:t>
      </w:r>
    </w:p>
    <w:p w:rsidR="00ED48A0" w:rsidRPr="00ED48A0" w:rsidRDefault="00ED48A0" w:rsidP="00411F80">
      <w:pPr>
        <w:pStyle w:val="affa"/>
      </w:pPr>
      <w:r w:rsidRPr="00ED48A0">
        <w:t xml:space="preserve">                            startTimes[k] = startTimes[k].Add(offset);</w:t>
      </w:r>
    </w:p>
    <w:p w:rsidR="00ED48A0" w:rsidRPr="00ED48A0" w:rsidRDefault="00ED48A0" w:rsidP="00411F80">
      <w:pPr>
        <w:pStyle w:val="affa"/>
      </w:pPr>
      <w:r w:rsidRPr="00ED48A0">
        <w:t xml:space="preserve">                            if (bestStartTimes == null || compare(bestStartTimes, startTimes, schedule.Count)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currentBest = machineSchedule;</w:t>
      </w:r>
    </w:p>
    <w:p w:rsidR="00ED48A0" w:rsidRPr="00ED48A0" w:rsidRDefault="00ED48A0" w:rsidP="00411F80">
      <w:pPr>
        <w:pStyle w:val="affa"/>
      </w:pPr>
      <w:r w:rsidRPr="00ED48A0">
        <w:t xml:space="preserve">                                bestStartTimes = startTimes;</w:t>
      </w:r>
    </w:p>
    <w:p w:rsidR="00ED48A0" w:rsidRPr="00ED48A0" w:rsidRDefault="00ED48A0" w:rsidP="00411F80">
      <w:pPr>
        <w:pStyle w:val="affa"/>
      </w:pPr>
      <w:r w:rsidRPr="00ED48A0">
        <w:t xml:space="preserve">                                bestOffset = offset;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k++;</w:t>
      </w:r>
    </w:p>
    <w:p w:rsidR="00ED48A0" w:rsidRPr="00ED48A0" w:rsidRDefault="00ED48A0" w:rsidP="00411F80">
      <w:pPr>
        <w:pStyle w:val="affa"/>
      </w:pPr>
      <w:r>
        <w:t xml:space="preserve">                        }</w:t>
      </w:r>
    </w:p>
    <w:p w:rsidR="00ED48A0" w:rsidRPr="00ED48A0" w:rsidRDefault="00ED48A0" w:rsidP="00411F80">
      <w:pPr>
        <w:pStyle w:val="affa"/>
      </w:pPr>
      <w:r w:rsidRPr="00ED48A0">
        <w:t xml:space="preserve">                        machineSchedules.Remove(currentBest);</w:t>
      </w:r>
    </w:p>
    <w:p w:rsidR="00ED48A0" w:rsidRPr="00ED48A0" w:rsidRDefault="00ED48A0" w:rsidP="00411F80">
      <w:pPr>
        <w:pStyle w:val="affa"/>
      </w:pPr>
      <w:r w:rsidRPr="00ED48A0">
        <w:t xml:space="preserve">                        currentBest.Schedule.StartTime = currentBest.Schedule.StartTime.Add(bestOffset);</w:t>
      </w:r>
    </w:p>
    <w:p w:rsidR="00ED48A0" w:rsidRPr="00ED48A0" w:rsidRDefault="00ED48A0" w:rsidP="00411F80">
      <w:pPr>
        <w:pStyle w:val="affa"/>
      </w:pPr>
      <w:r w:rsidRPr="00ED48A0">
        <w:t xml:space="preserve">                        currentBest.EndTime = currentTask.Deadline;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The task is feasible for the current best machine</w:t>
      </w:r>
    </w:p>
    <w:p w:rsidR="00ED48A0" w:rsidRPr="00ED48A0" w:rsidRDefault="00ED48A0" w:rsidP="00411F80">
      <w:pPr>
        <w:pStyle w:val="affa"/>
      </w:pPr>
      <w:r w:rsidRPr="00ED48A0">
        <w:t xml:space="preserve">                    currentBest = minMachine;</w:t>
      </w:r>
    </w:p>
    <w:p w:rsidR="00ED48A0" w:rsidRPr="00ED48A0" w:rsidRDefault="00ED48A0" w:rsidP="00411F80">
      <w:pPr>
        <w:pStyle w:val="affa"/>
      </w:pPr>
      <w:r w:rsidRPr="00ED48A0">
        <w:t xml:space="preserve">                    machineSchedules.Remove(currentBest);</w:t>
      </w:r>
    </w:p>
    <w:p w:rsidR="00ED48A0" w:rsidRPr="00ED48A0" w:rsidRDefault="00ED48A0" w:rsidP="00411F80">
      <w:pPr>
        <w:pStyle w:val="affa"/>
      </w:pPr>
      <w:r w:rsidRPr="00ED48A0">
        <w:t xml:space="preserve">                    currentBest.EndTime = currentBest.EndTime.AddMinutes(currentTask.Duration);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currentBest.Schedule.Tasks.AddLast(currentTask);</w:t>
      </w:r>
    </w:p>
    <w:p w:rsidR="00ED48A0" w:rsidRPr="00ED48A0" w:rsidRDefault="00ED48A0" w:rsidP="00411F80">
      <w:pPr>
        <w:pStyle w:val="affa"/>
      </w:pPr>
      <w:r w:rsidRPr="00ED48A0">
        <w:t xml:space="preserve">                machineSchedules.Add(currentBest);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w:t>
      </w:r>
      <w:r>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Schedule heuristicInitialAppointment(List&lt;Task&gt; 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new Schedule(machines);</w:t>
      </w:r>
    </w:p>
    <w:p w:rsidR="00ED48A0" w:rsidRPr="00ED48A0" w:rsidRDefault="00ED48A0" w:rsidP="00411F80">
      <w:pPr>
        <w:pStyle w:val="affa"/>
      </w:pPr>
      <w:r w:rsidRPr="00ED48A0">
        <w:t xml:space="preserve">            foreach (var machineSchedule in 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var task = tasks[tasks.Count - 1];    // Last task</w:t>
      </w:r>
    </w:p>
    <w:p w:rsidR="00ED48A0" w:rsidRPr="00ED48A0" w:rsidRDefault="00ED48A0" w:rsidP="00411F80">
      <w:pPr>
        <w:pStyle w:val="affa"/>
      </w:pPr>
      <w:r w:rsidRPr="00ED48A0">
        <w:t xml:space="preserve">                machineSchedule.Tasks.AddLast(task);</w:t>
      </w:r>
    </w:p>
    <w:p w:rsidR="00ED48A0" w:rsidRPr="00ED48A0" w:rsidRDefault="00ED48A0" w:rsidP="00411F80">
      <w:pPr>
        <w:pStyle w:val="affa"/>
      </w:pPr>
      <w:r w:rsidRPr="00ED48A0">
        <w:t xml:space="preserve">                machineSchedule.StartTime = task.ExtremeTime;</w:t>
      </w:r>
    </w:p>
    <w:p w:rsidR="00ED48A0" w:rsidRPr="00ED48A0" w:rsidRDefault="00ED48A0" w:rsidP="00411F80">
      <w:pPr>
        <w:pStyle w:val="affa"/>
      </w:pPr>
      <w:r w:rsidRPr="00ED48A0">
        <w:t xml:space="preserve">                tasks.Remove(task);</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void startTimesAdjustment()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exit = false;</w:t>
      </w:r>
    </w:p>
    <w:p w:rsidR="00ED48A0" w:rsidRPr="00ED48A0" w:rsidRDefault="00ED48A0" w:rsidP="00411F80">
      <w:pPr>
        <w:pStyle w:val="affa"/>
      </w:pPr>
      <w:r w:rsidRPr="00ED48A0">
        <w:t xml:space="preserve">            while (!exit)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sort();</w:t>
      </w:r>
    </w:p>
    <w:p w:rsidR="00ED48A0" w:rsidRPr="00ED48A0" w:rsidRDefault="00ED48A0" w:rsidP="00411F80">
      <w:pPr>
        <w:pStyle w:val="affa"/>
      </w:pPr>
      <w:r w:rsidRPr="00ED48A0">
        <w:t xml:space="preserve">                exit = true;</w:t>
      </w:r>
    </w:p>
    <w:p w:rsidR="00ED48A0" w:rsidRPr="00ED48A0" w:rsidRDefault="00ED48A0" w:rsidP="00411F80">
      <w:pPr>
        <w:pStyle w:val="affa"/>
      </w:pPr>
      <w:r w:rsidRPr="00ED48A0">
        <w:t xml:space="preserve">                for (var i = 0; i &lt; Count - 1;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if (currentMachine.Tasks.Count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currentStartTime = currentMachine.StartTime;</w:t>
      </w:r>
    </w:p>
    <w:p w:rsidR="00ED48A0" w:rsidRPr="00ED48A0" w:rsidRDefault="00ED48A0" w:rsidP="00411F80">
      <w:pPr>
        <w:pStyle w:val="affa"/>
      </w:pPr>
      <w:r w:rsidRPr="00ED48A0">
        <w:t xml:space="preserve">                    while (shiftCondition(currentMachine.Tasks))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currentTaskNode = currentMachine.Tasks.First;</w:t>
      </w:r>
    </w:p>
    <w:p w:rsidR="00ED48A0" w:rsidRPr="00ED48A0" w:rsidRDefault="00ED48A0" w:rsidP="00411F80">
      <w:pPr>
        <w:pStyle w:val="affa"/>
      </w:pPr>
      <w:r w:rsidRPr="00ED48A0">
        <w:t xml:space="preserve">                        var shiftingTask = currentTaskNode.Value;</w:t>
      </w:r>
    </w:p>
    <w:p w:rsidR="00ED48A0" w:rsidRPr="00ED48A0" w:rsidRDefault="00ED48A0" w:rsidP="00411F80">
      <w:pPr>
        <w:pStyle w:val="affa"/>
      </w:pPr>
      <w:r w:rsidRPr="00ED48A0">
        <w:t xml:space="preserve">                        var currentTaskEnd = currentStartTime.AddMinutes(shiftingTask.Duration);</w:t>
      </w:r>
    </w:p>
    <w:p w:rsidR="00ED48A0" w:rsidRPr="00ED48A0" w:rsidRDefault="00ED48A0" w:rsidP="00411F80">
      <w:pPr>
        <w:pStyle w:val="affa"/>
      </w:pPr>
      <w:r w:rsidRPr="00ED48A0">
        <w:t xml:space="preserve">                        var shifted = false;</w:t>
      </w:r>
    </w:p>
    <w:p w:rsidR="00ED48A0" w:rsidRPr="00ED48A0" w:rsidRDefault="00ED48A0" w:rsidP="00411F80">
      <w:pPr>
        <w:pStyle w:val="affa"/>
      </w:pPr>
      <w:r w:rsidRPr="00ED48A0">
        <w:t xml:space="preserve">                        while (currentTaskNode.Next != null &amp;&amp;</w:t>
      </w:r>
    </w:p>
    <w:p w:rsidR="00ED48A0" w:rsidRPr="00ED48A0" w:rsidRDefault="00ED48A0" w:rsidP="00411F80">
      <w:pPr>
        <w:pStyle w:val="affa"/>
      </w:pPr>
      <w:r w:rsidRPr="00ED48A0">
        <w:t xml:space="preserve">                            !(currentTaskEnd.AddMinutes(currentTaskNode.Next.Value.Duration) &gt; shiftingTask.Deadline))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currentTaskNode = currentTaskNode.Next;</w:t>
      </w:r>
    </w:p>
    <w:p w:rsidR="00ED48A0" w:rsidRPr="00ED48A0" w:rsidRDefault="00ED48A0" w:rsidP="00411F80">
      <w:pPr>
        <w:pStyle w:val="affa"/>
      </w:pPr>
      <w:r w:rsidRPr="00ED48A0">
        <w:t xml:space="preserve">                            currentTaskEnd = currentTaskEnd.AddMinutes(currentTaskNode.Value.Duration);</w:t>
      </w:r>
    </w:p>
    <w:p w:rsidR="00ED48A0" w:rsidRPr="00ED48A0" w:rsidRDefault="00ED48A0" w:rsidP="00411F80">
      <w:pPr>
        <w:pStyle w:val="affa"/>
      </w:pPr>
      <w:r w:rsidRPr="00ED48A0">
        <w:t xml:space="preserve">                            shifted = true;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(!shifted)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currentMachine.Tasks.AddAfter(currentTaskNode, shiftingTask);</w:t>
      </w:r>
    </w:p>
    <w:p w:rsidR="00ED48A0" w:rsidRPr="00ED48A0" w:rsidRDefault="00ED48A0" w:rsidP="00411F80">
      <w:pPr>
        <w:pStyle w:val="affa"/>
      </w:pPr>
      <w:r w:rsidRPr="00ED48A0">
        <w:t xml:space="preserve">                        currentMachine.Tasks.RemoveFirst();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movingTask = currentMachine.Tasks.First.Value;</w:t>
      </w:r>
    </w:p>
    <w:p w:rsidR="00ED48A0" w:rsidRPr="00ED48A0" w:rsidRDefault="00ED48A0" w:rsidP="00411F80">
      <w:pPr>
        <w:pStyle w:val="affa"/>
      </w:pPr>
      <w:r w:rsidRPr="00ED48A0">
        <w:t xml:space="preserve">                    MachineSchedule targetMachine = null;</w:t>
      </w:r>
    </w:p>
    <w:p w:rsidR="00ED48A0" w:rsidRPr="00ED48A0" w:rsidRDefault="00ED48A0" w:rsidP="00411F80">
      <w:pPr>
        <w:pStyle w:val="affa"/>
      </w:pPr>
      <w:r w:rsidRPr="00ED48A0">
        <w:t xml:space="preserve">                    for (var j = Count - 1; j &gt; i;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(targetMachine != null &amp;&amp; this[j].StartTime &lt; movingTask.Deadline)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targetMachine = this[j];</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(targetMachine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newStartTime = (movingTask.Deadline &lt; targetMachine.StartTime)</w:t>
      </w:r>
    </w:p>
    <w:p w:rsidR="00ED48A0" w:rsidRPr="00ED48A0" w:rsidRDefault="00ED48A0" w:rsidP="00411F80">
      <w:pPr>
        <w:pStyle w:val="affa"/>
      </w:pPr>
      <w:r w:rsidRPr="00ED48A0">
        <w:t xml:space="preserve">                            ? movingTask.ExtremeTime</w:t>
      </w:r>
    </w:p>
    <w:p w:rsidR="00ED48A0" w:rsidRPr="00ED48A0" w:rsidRDefault="00ED48A0" w:rsidP="00411F80">
      <w:pPr>
        <w:pStyle w:val="affa"/>
      </w:pPr>
      <w:r w:rsidRPr="00ED48A0">
        <w:t xml:space="preserve">                            : targetMachine.StartTime.AddMinutes(-movingTask.Duration);</w:t>
      </w:r>
    </w:p>
    <w:p w:rsidR="00ED48A0" w:rsidRPr="00ED48A0" w:rsidRDefault="00ED48A0" w:rsidP="00411F80">
      <w:pPr>
        <w:pStyle w:val="affa"/>
      </w:pPr>
      <w:r w:rsidRPr="00ED48A0">
        <w:t xml:space="preserve">                        if (newStartTime &gt; currentStartTime)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currentMachine.Tasks.RemoveFirst();</w:t>
      </w:r>
    </w:p>
    <w:p w:rsidR="00ED48A0" w:rsidRPr="00ED48A0" w:rsidRDefault="00ED48A0" w:rsidP="00411F80">
      <w:pPr>
        <w:pStyle w:val="affa"/>
      </w:pPr>
      <w:r w:rsidRPr="00ED48A0">
        <w:t xml:space="preserve">                            currentMachine.StartTime = calculateStartTime(currentMachine.Tasks);</w:t>
      </w:r>
    </w:p>
    <w:p w:rsidR="00ED48A0" w:rsidRPr="00ED48A0" w:rsidRDefault="00ED48A0" w:rsidP="00411F80">
      <w:pPr>
        <w:pStyle w:val="affa"/>
      </w:pPr>
      <w:r w:rsidRPr="00ED48A0">
        <w:t xml:space="preserve">                            targetMachine.Tasks.AddFirst(movingTask);</w:t>
      </w:r>
    </w:p>
    <w:p w:rsidR="00ED48A0" w:rsidRPr="00ED48A0" w:rsidRDefault="00ED48A0" w:rsidP="00411F80">
      <w:pPr>
        <w:pStyle w:val="affa"/>
      </w:pPr>
      <w:r w:rsidRPr="00ED48A0">
        <w:lastRenderedPageBreak/>
        <w:t xml:space="preserve">                            targetMachine.StartTime = newStartTime;</w:t>
      </w:r>
    </w:p>
    <w:p w:rsidR="00ED48A0" w:rsidRPr="00ED48A0" w:rsidRDefault="00ED48A0" w:rsidP="00411F80">
      <w:pPr>
        <w:pStyle w:val="affa"/>
      </w:pPr>
      <w:r w:rsidRPr="00ED48A0">
        <w:t xml:space="preserve">                            exit = false;</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bool shiftCondition(LinkedList&lt;Task&gt; 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first = tasks.First;</w:t>
      </w:r>
    </w:p>
    <w:p w:rsidR="00ED48A0" w:rsidRPr="00ED48A0" w:rsidRDefault="00ED48A0" w:rsidP="00411F80">
      <w:pPr>
        <w:pStyle w:val="affa"/>
      </w:pPr>
      <w:r w:rsidRPr="00ED48A0">
        <w:t xml:space="preserve">            var second = first.Next;</w:t>
      </w:r>
    </w:p>
    <w:p w:rsidR="00ED48A0" w:rsidRPr="00ED48A0" w:rsidRDefault="00ED48A0" w:rsidP="00411F80">
      <w:pPr>
        <w:pStyle w:val="affa"/>
      </w:pPr>
      <w:r w:rsidRPr="00ED48A0">
        <w:t xml:space="preserve">            return second != null &amp;&amp; first.Value.Duration &gt; second.Value.Duration;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DateTime calculateStartTime(LinkedList&lt;Task&gt; 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DateTime.MaxValue;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currentTaskNode = tasks.Last;</w:t>
      </w:r>
    </w:p>
    <w:p w:rsidR="00ED48A0" w:rsidRPr="00ED48A0" w:rsidRDefault="00ED48A0" w:rsidP="00411F80">
      <w:pPr>
        <w:pStyle w:val="affa"/>
      </w:pPr>
      <w:r w:rsidRPr="00ED48A0">
        <w:t xml:space="preserve">            var currentStartTime = currentTaskNode.Value.ExtremeTime;</w:t>
      </w:r>
    </w:p>
    <w:p w:rsidR="00ED48A0" w:rsidRPr="00ED48A0" w:rsidRDefault="00ED48A0" w:rsidP="00411F80">
      <w:pPr>
        <w:pStyle w:val="affa"/>
      </w:pPr>
      <w:r w:rsidRPr="00ED48A0">
        <w:t xml:space="preserve">            while (currentTaskNode.Previous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currentTaskNode = currentTaskNode.Previous;</w:t>
      </w:r>
    </w:p>
    <w:p w:rsidR="00ED48A0" w:rsidRPr="00ED48A0" w:rsidRDefault="00ED48A0" w:rsidP="00411F80">
      <w:pPr>
        <w:pStyle w:val="affa"/>
      </w:pPr>
      <w:r w:rsidRPr="00ED48A0">
        <w:t xml:space="preserve">                currentStartTime = (currentTaskNode.Value.Deadline &lt; currentStartTime)</w:t>
      </w:r>
    </w:p>
    <w:p w:rsidR="00ED48A0" w:rsidRPr="00ED48A0" w:rsidRDefault="00ED48A0" w:rsidP="00411F80">
      <w:pPr>
        <w:pStyle w:val="affa"/>
      </w:pPr>
      <w:r w:rsidRPr="00ED48A0">
        <w:t xml:space="preserve">                    ? currentTaskNode.Value.ExtremeTime</w:t>
      </w:r>
    </w:p>
    <w:p w:rsidR="00ED48A0" w:rsidRPr="00ED48A0" w:rsidRDefault="00ED48A0" w:rsidP="00411F80">
      <w:pPr>
        <w:pStyle w:val="affa"/>
      </w:pPr>
      <w:r w:rsidRPr="00ED48A0">
        <w:t xml:space="preserve">                    : currentStartTime.AddMinutes(-currentTaskNode.Value.Duration);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currentStartTime;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readonly List&lt;int&gt; _firstComparedIndexes = new List&lt;int&gt;();</w:t>
      </w:r>
    </w:p>
    <w:p w:rsidR="00ED48A0" w:rsidRPr="00ED48A0" w:rsidRDefault="00ED48A0" w:rsidP="00411F80">
      <w:pPr>
        <w:pStyle w:val="affa"/>
      </w:pPr>
      <w:r w:rsidRPr="00ED48A0">
        <w:t xml:space="preserve">        private static readonly List&lt;int&gt; _secondComparedIndexes = new List&lt;int&gt;();</w:t>
      </w:r>
    </w:p>
    <w:p w:rsidR="00ED48A0" w:rsidRPr="00ED48A0" w:rsidRDefault="00ED48A0" w:rsidP="00411F80">
      <w:pPr>
        <w:pStyle w:val="affa"/>
      </w:pPr>
    </w:p>
    <w:p w:rsidR="00ED48A0" w:rsidRPr="00ED48A0" w:rsidRDefault="00ED48A0" w:rsidP="00411F80">
      <w:pPr>
        <w:pStyle w:val="affa"/>
      </w:pPr>
      <w:r w:rsidRPr="00ED48A0">
        <w:t xml:space="preserve">        private static int compare(DateTime[] first, DateTime[] second, int 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_firstComparedIndexes.Clear();</w:t>
      </w:r>
    </w:p>
    <w:p w:rsidR="00ED48A0" w:rsidRPr="00ED48A0" w:rsidRDefault="00ED48A0" w:rsidP="00411F80">
      <w:pPr>
        <w:pStyle w:val="affa"/>
      </w:pPr>
      <w:r w:rsidRPr="00ED48A0">
        <w:t xml:space="preserve">            </w:t>
      </w:r>
      <w:r>
        <w:t>_secondComparedIndexes.Clear();</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firstMinTimeIndex = -1;</w:t>
      </w:r>
    </w:p>
    <w:p w:rsidR="00ED48A0" w:rsidRPr="00ED48A0" w:rsidRDefault="00ED48A0" w:rsidP="00411F80">
      <w:pPr>
        <w:pStyle w:val="affa"/>
      </w:pPr>
      <w:r w:rsidRPr="00ED48A0">
        <w:t xml:space="preserve">                var firstMinTime = DateTime.MaxValue;</w:t>
      </w:r>
    </w:p>
    <w:p w:rsidR="00ED48A0" w:rsidRPr="00ED48A0" w:rsidRDefault="00ED48A0" w:rsidP="00411F80">
      <w:pPr>
        <w:pStyle w:val="affa"/>
      </w:pPr>
      <w:r w:rsidRPr="00ED48A0">
        <w:t xml:space="preserve">                for (var j = 0; j &lt; 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first[j];</w:t>
      </w:r>
    </w:p>
    <w:p w:rsidR="00ED48A0" w:rsidRPr="00ED48A0" w:rsidRDefault="00ED48A0" w:rsidP="00411F80">
      <w:pPr>
        <w:pStyle w:val="affa"/>
      </w:pPr>
      <w:r w:rsidRPr="00ED48A0">
        <w:t xml:space="preserve">                    if ((firstMinTimeIndex &lt; 0 || current &lt; firstMinTime) &amp;&amp; !_firstComparedIndexes.Contains(j))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firstMinTimeIndex = j;</w:t>
      </w:r>
    </w:p>
    <w:p w:rsidR="00ED48A0" w:rsidRPr="00ED48A0" w:rsidRDefault="00ED48A0" w:rsidP="00411F80">
      <w:pPr>
        <w:pStyle w:val="affa"/>
      </w:pPr>
      <w:r w:rsidRPr="00ED48A0">
        <w:t xml:space="preserve">                        firstMinTime = current;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secondMinTimeIndex = -1;</w:t>
      </w:r>
    </w:p>
    <w:p w:rsidR="00ED48A0" w:rsidRPr="00ED48A0" w:rsidRDefault="00ED48A0" w:rsidP="00411F80">
      <w:pPr>
        <w:pStyle w:val="affa"/>
      </w:pPr>
      <w:r w:rsidRPr="00ED48A0">
        <w:t xml:space="preserve">                var secondMinTime = DateTime.MaxValue;</w:t>
      </w:r>
    </w:p>
    <w:p w:rsidR="00ED48A0" w:rsidRPr="00ED48A0" w:rsidRDefault="00ED48A0" w:rsidP="00411F80">
      <w:pPr>
        <w:pStyle w:val="affa"/>
      </w:pPr>
      <w:r w:rsidRPr="00ED48A0">
        <w:t xml:space="preserve">                for (var j = 0; j &lt; 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second[j];</w:t>
      </w:r>
    </w:p>
    <w:p w:rsidR="00ED48A0" w:rsidRPr="00ED48A0" w:rsidRDefault="00ED48A0" w:rsidP="00411F80">
      <w:pPr>
        <w:pStyle w:val="affa"/>
      </w:pPr>
      <w:r w:rsidRPr="00ED48A0">
        <w:t xml:space="preserve">                    if ((secondMinTimeIndex &lt; 0 || current &lt; secondMinTime) &amp;&amp; !_secondComparedIndexes.Contains(j))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secondMinTimeIndex = j;</w:t>
      </w:r>
    </w:p>
    <w:p w:rsidR="00ED48A0" w:rsidRPr="00ED48A0" w:rsidRDefault="00ED48A0" w:rsidP="00411F80">
      <w:pPr>
        <w:pStyle w:val="affa"/>
      </w:pPr>
      <w:r w:rsidRPr="00ED48A0">
        <w:t xml:space="preserve">                        secondMinTime = current;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(firstMinTime &lt; secondMinTime)</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(firstMinTime &gt; secondMinTime)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t xml:space="preserve">                }</w:t>
      </w:r>
    </w:p>
    <w:p w:rsidR="00ED48A0" w:rsidRPr="00ED48A0" w:rsidRDefault="00ED48A0" w:rsidP="00411F80">
      <w:pPr>
        <w:pStyle w:val="affa"/>
      </w:pPr>
      <w:r w:rsidRPr="00ED48A0">
        <w:t xml:space="preserve">                _firstComparedIndexes.Add(firstMinTimeIndex);</w:t>
      </w:r>
    </w:p>
    <w:p w:rsidR="00ED48A0" w:rsidRPr="00ED48A0" w:rsidRDefault="00ED48A0" w:rsidP="00411F80">
      <w:pPr>
        <w:pStyle w:val="affa"/>
      </w:pPr>
      <w:r w:rsidRPr="00ED48A0">
        <w:t xml:space="preserve">                _secondComparedIndexes.Add(secondMinTimeIndex);</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0;</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void sort()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Sort(compareMachineSchedules);</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int compareMachineSchedules(MachineSchedule x, MachineSchedule y)</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stCompRes = x.StartTime.CompareTo(y.StartTime);</w:t>
      </w:r>
    </w:p>
    <w:p w:rsidR="00ED48A0" w:rsidRPr="00ED48A0" w:rsidRDefault="00ED48A0" w:rsidP="00411F80">
      <w:pPr>
        <w:pStyle w:val="affa"/>
      </w:pPr>
      <w:r w:rsidRPr="00ED48A0">
        <w:t xml:space="preserve">            return stCompRes == 0 ? x.Machine.Id.CompareTo(y.Machine.Id) : stCompRes;</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t xml:space="preserve">        #region Service types</w:t>
      </w:r>
    </w:p>
    <w:p w:rsidR="00ED48A0" w:rsidRPr="00ED48A0" w:rsidRDefault="00ED48A0" w:rsidP="00411F80">
      <w:pPr>
        <w:pStyle w:val="affa"/>
      </w:pPr>
      <w:r w:rsidRPr="00ED48A0">
        <w:t xml:space="preserve">        private class MachineScheduleWrapper : IComparable&lt;MachineScheduleWrapper&gt;, ICloneable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Ma</w:t>
      </w:r>
      <w:r>
        <w:t>chineSchedule Schedule { get; }</w:t>
      </w:r>
    </w:p>
    <w:p w:rsidR="00ED48A0" w:rsidRPr="00ED48A0" w:rsidRDefault="00ED48A0" w:rsidP="00411F80">
      <w:pPr>
        <w:pStyle w:val="affa"/>
      </w:pPr>
      <w:r w:rsidRPr="00ED48A0">
        <w:t xml:space="preserve">            public</w:t>
      </w:r>
      <w:r>
        <w:t xml:space="preserve"> DateTime EndTime { get; set; }</w:t>
      </w:r>
    </w:p>
    <w:p w:rsidR="00ED48A0" w:rsidRPr="00ED48A0" w:rsidRDefault="00ED48A0" w:rsidP="00411F80">
      <w:pPr>
        <w:pStyle w:val="affa"/>
      </w:pPr>
      <w:r w:rsidRPr="00ED48A0">
        <w:t xml:space="preserve">            public MachineScheduleWrapper(MachineSchedule schedule) : this(schedule, DateTime.MinValue)</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MachineScheduleWrapper(MachineSchedule schedule, DateTime 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Schedule = schedule;</w:t>
      </w:r>
    </w:p>
    <w:p w:rsidR="00ED48A0" w:rsidRPr="00ED48A0" w:rsidRDefault="00ED48A0" w:rsidP="00411F80">
      <w:pPr>
        <w:pStyle w:val="affa"/>
      </w:pPr>
      <w:r w:rsidRPr="00ED48A0">
        <w:t xml:space="preserve">                EndTime = endTime;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int CompareTo(MachineScheduleWrapper other)</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endTimeCompResult = EndTime.CompareTo(other.EndTime);</w:t>
      </w:r>
    </w:p>
    <w:p w:rsidR="00ED48A0" w:rsidRPr="00ED48A0" w:rsidRDefault="00ED48A0" w:rsidP="00411F80">
      <w:pPr>
        <w:pStyle w:val="affa"/>
      </w:pPr>
      <w:r w:rsidRPr="00ED48A0">
        <w:t xml:space="preserve">                return endTimeCompResult == 0</w:t>
      </w:r>
    </w:p>
    <w:p w:rsidR="00ED48A0" w:rsidRPr="00ED48A0" w:rsidRDefault="00ED48A0" w:rsidP="00411F80">
      <w:pPr>
        <w:pStyle w:val="affa"/>
      </w:pPr>
      <w:r w:rsidRPr="00ED48A0">
        <w:t xml:space="preserve">                    ? Schedule.Machine.Id.CompareTo(other.Schedule.Machine.Id)</w:t>
      </w:r>
    </w:p>
    <w:p w:rsidR="00ED48A0" w:rsidRPr="00ED48A0" w:rsidRDefault="00ED48A0" w:rsidP="00411F80">
      <w:pPr>
        <w:pStyle w:val="affa"/>
      </w:pPr>
      <w:r w:rsidRPr="00ED48A0">
        <w:t xml:space="preserve">                    : endTimeCompResult;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object Clone()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new MachineScheduleWrapper((MachineSchedule)Schedule.Clone(), 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private class SuspectedTask : IComparable&lt;SuspectedTask&gt;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Task Task { get; }</w:t>
      </w:r>
    </w:p>
    <w:p w:rsidR="00ED48A0" w:rsidRPr="00ED48A0" w:rsidRDefault="00ED48A0" w:rsidP="00411F80">
      <w:pPr>
        <w:pStyle w:val="affa"/>
      </w:pPr>
    </w:p>
    <w:p w:rsidR="00ED48A0" w:rsidRPr="00ED48A0" w:rsidRDefault="00ED48A0" w:rsidP="00411F80">
      <w:pPr>
        <w:pStyle w:val="affa"/>
      </w:pPr>
      <w:r w:rsidRPr="00ED48A0">
        <w:t xml:space="preserve">            public List&lt;int&gt; PossibleMachines { get; }</w:t>
      </w:r>
    </w:p>
    <w:p w:rsidR="00ED48A0" w:rsidRPr="00ED48A0" w:rsidRDefault="00ED48A0" w:rsidP="00411F80">
      <w:pPr>
        <w:pStyle w:val="affa"/>
      </w:pPr>
    </w:p>
    <w:p w:rsidR="00ED48A0" w:rsidRPr="00ED48A0" w:rsidRDefault="00ED48A0" w:rsidP="00411F80">
      <w:pPr>
        <w:pStyle w:val="affa"/>
      </w:pPr>
      <w:r w:rsidRPr="00ED48A0">
        <w:t xml:space="preserve">            public SuspectedTask(Task task, List&lt;int&gt; possibleMachines)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Task = task;</w:t>
      </w:r>
    </w:p>
    <w:p w:rsidR="00ED48A0" w:rsidRPr="00ED48A0" w:rsidRDefault="00ED48A0" w:rsidP="00411F80">
      <w:pPr>
        <w:pStyle w:val="affa"/>
      </w:pPr>
      <w:r w:rsidRPr="00ED48A0">
        <w:t xml:space="preserve">                PossibleMachines = possibleMachines;</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int CompareTo(SuspectedTask other)</w:t>
      </w:r>
    </w:p>
    <w:p w:rsidR="00ED48A0" w:rsidRPr="00ED48A0" w:rsidRDefault="00ED48A0" w:rsidP="00411F80">
      <w:pPr>
        <w:pStyle w:val="affa"/>
      </w:pPr>
      <w:r w:rsidRPr="00ED48A0">
        <w:t xml:space="preserve">            {</w:t>
      </w:r>
    </w:p>
    <w:p w:rsidR="00ED48A0" w:rsidRPr="00ED48A0" w:rsidRDefault="00ED48A0" w:rsidP="00411F80">
      <w:pPr>
        <w:pStyle w:val="affa"/>
      </w:pPr>
      <w:r w:rsidRPr="00ED48A0">
        <w:lastRenderedPageBreak/>
        <w:t xml:space="preserve">                var dealineCompResult = Task.Deadline.CompareTo(other.Task.Deadline);</w:t>
      </w:r>
    </w:p>
    <w:p w:rsidR="00ED48A0" w:rsidRPr="00ED48A0" w:rsidRDefault="00ED48A0" w:rsidP="00411F80">
      <w:pPr>
        <w:pStyle w:val="affa"/>
      </w:pPr>
      <w:r w:rsidRPr="00ED48A0">
        <w:t xml:space="preserve">                return dealineCompResult == 0</w:t>
      </w:r>
    </w:p>
    <w:p w:rsidR="00ED48A0" w:rsidRPr="00ED48A0" w:rsidRDefault="00ED48A0" w:rsidP="00411F80">
      <w:pPr>
        <w:pStyle w:val="affa"/>
      </w:pPr>
      <w:r w:rsidRPr="00ED48A0">
        <w:t xml:space="preserve">                    ? Task.Id.CompareTo(other.Task.Id)</w:t>
      </w:r>
    </w:p>
    <w:p w:rsidR="00ED48A0" w:rsidRPr="00ED48A0" w:rsidRDefault="00ED48A0" w:rsidP="00411F80">
      <w:pPr>
        <w:pStyle w:val="affa"/>
      </w:pPr>
      <w:r w:rsidRPr="00ED48A0">
        <w:t xml:space="preserve">                    : dealineCompResult;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class BBNode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t xml:space="preserve">  public int TaskIndex { get; }</w:t>
      </w:r>
    </w:p>
    <w:p w:rsidR="00ED48A0" w:rsidRPr="00ED48A0" w:rsidRDefault="00ED48A0" w:rsidP="00411F80">
      <w:pPr>
        <w:pStyle w:val="affa"/>
      </w:pPr>
      <w:r w:rsidRPr="00ED48A0">
        <w:t xml:space="preserve">            p</w:t>
      </w:r>
      <w:r>
        <w:t>ublic int MachineIndex { get; }</w:t>
      </w:r>
    </w:p>
    <w:p w:rsidR="00ED48A0" w:rsidRPr="00ED48A0" w:rsidRDefault="00ED48A0" w:rsidP="00411F80">
      <w:pPr>
        <w:pStyle w:val="affa"/>
      </w:pPr>
      <w:r w:rsidRPr="00ED48A0">
        <w:t xml:space="preserve">            public Pre</w:t>
      </w:r>
      <w:r>
        <w:t>viousNode PreviousNode { get; }</w:t>
      </w:r>
    </w:p>
    <w:p w:rsidR="00ED48A0" w:rsidRPr="00ED48A0" w:rsidRDefault="00ED48A0" w:rsidP="00411F80">
      <w:pPr>
        <w:pStyle w:val="affa"/>
      </w:pPr>
      <w:r w:rsidRPr="00ED48A0">
        <w:t xml:space="preserve">            public DateTime[] StartTimes { get; }</w:t>
      </w:r>
    </w:p>
    <w:p w:rsidR="00ED48A0" w:rsidRPr="00ED48A0" w:rsidRDefault="00ED48A0" w:rsidP="00411F80">
      <w:pPr>
        <w:pStyle w:val="affa"/>
      </w:pPr>
    </w:p>
    <w:p w:rsidR="00ED48A0" w:rsidRPr="00ED48A0" w:rsidRDefault="00ED48A0" w:rsidP="00411F80">
      <w:pPr>
        <w:pStyle w:val="affa"/>
      </w:pPr>
    </w:p>
    <w:p w:rsidR="00ED48A0" w:rsidRPr="00ED48A0" w:rsidRDefault="00ED48A0" w:rsidP="00411F80">
      <w:pPr>
        <w:pStyle w:val="affa"/>
      </w:pPr>
      <w:r w:rsidRPr="00ED48A0">
        <w:t xml:space="preserve">            public BBNode(int taskIndex, int machineIndex, PreviousNode previous, DateTime[] 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TaskIndex = taskIndex;</w:t>
      </w:r>
    </w:p>
    <w:p w:rsidR="00ED48A0" w:rsidRPr="00ED48A0" w:rsidRDefault="00ED48A0" w:rsidP="00411F80">
      <w:pPr>
        <w:pStyle w:val="affa"/>
      </w:pPr>
      <w:r w:rsidRPr="00ED48A0">
        <w:t xml:space="preserve">                MachineIndex = machineIndex;</w:t>
      </w:r>
    </w:p>
    <w:p w:rsidR="00ED48A0" w:rsidRPr="00ED48A0" w:rsidRDefault="00ED48A0" w:rsidP="00411F80">
      <w:pPr>
        <w:pStyle w:val="affa"/>
      </w:pPr>
      <w:r w:rsidRPr="00ED48A0">
        <w:t xml:space="preserve">                PreviousNode = previous;</w:t>
      </w:r>
    </w:p>
    <w:p w:rsidR="00ED48A0" w:rsidRPr="00ED48A0" w:rsidRDefault="00ED48A0" w:rsidP="00411F80">
      <w:pPr>
        <w:pStyle w:val="affa"/>
      </w:pPr>
      <w:r w:rsidRPr="00ED48A0">
        <w:t xml:space="preserve">                StartTimes = 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private class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w:t>
      </w:r>
      <w:r>
        <w:t xml:space="preserve"> int MachineIndex { get; set; }</w:t>
      </w:r>
    </w:p>
    <w:p w:rsidR="00ED48A0" w:rsidRPr="00ED48A0" w:rsidRDefault="00ED48A0" w:rsidP="00411F80">
      <w:pPr>
        <w:pStyle w:val="affa"/>
      </w:pPr>
      <w:r w:rsidRPr="00ED48A0">
        <w:t xml:space="preserve">            public PreviousNode Previous { get; set;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r w:rsidRPr="00ED48A0">
        <w:t xml:space="preserve">    }</w:t>
      </w:r>
    </w:p>
    <w:p w:rsidR="00FD76AD" w:rsidRPr="00411F80" w:rsidRDefault="00ED48A0" w:rsidP="00411F80">
      <w:pPr>
        <w:pStyle w:val="affa"/>
      </w:pPr>
      <w:r w:rsidRPr="00ED48A0">
        <w:t>}</w:t>
      </w:r>
    </w:p>
    <w:sectPr w:rsidR="00FD76AD" w:rsidRPr="00411F80">
      <w:headerReference w:type="even" r:id="rId29"/>
      <w:headerReference w:type="default" r:id="rId30"/>
      <w:footerReference w:type="even"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7FA" w:rsidRDefault="00BA57FA">
      <w:r>
        <w:separator/>
      </w:r>
    </w:p>
  </w:endnote>
  <w:endnote w:type="continuationSeparator" w:id="0">
    <w:p w:rsidR="00BA57FA" w:rsidRDefault="00BA5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DC33AE">
      <w:rPr>
        <w:rStyle w:val="a9"/>
        <w:noProof/>
      </w:rPr>
      <w:t>2</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rsidP="00AF6EA9">
    <w:pPr>
      <w:pStyle w:val="ad"/>
      <w:framePr w:w="1197" w:wrap="around" w:vAnchor="text" w:hAnchor="page" w:x="10362" w:y="-83"/>
      <w:jc w:val="center"/>
      <w:rPr>
        <w:rStyle w:val="a9"/>
      </w:rPr>
    </w:pPr>
    <w:r>
      <w:rPr>
        <w:rStyle w:val="a9"/>
      </w:rPr>
      <w:t>45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7FA" w:rsidRDefault="00BA57FA">
      <w:r>
        <w:separator/>
      </w:r>
    </w:p>
  </w:footnote>
  <w:footnote w:type="continuationSeparator" w:id="0">
    <w:p w:rsidR="00BA57FA" w:rsidRDefault="00BA57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uto" w:vAnchor="text" w:hAnchor="page" w:x="5379" w:y="6"/>
    </w:pPr>
  </w:p>
  <w:p w:rsidR="00ED48A0" w:rsidRPr="00A72B92" w:rsidRDefault="00ED48A0">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178F5CC0" wp14:editId="71E5E05A">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Змн.</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Арк.</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 докум.</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Арк.</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13"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114"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1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11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11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11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11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12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12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2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2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2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ED48A0" w:rsidRDefault="00ED48A0">
                        <w:pPr>
                          <w:pStyle w:val="ab"/>
                          <w:jc w:val="center"/>
                          <w:rPr>
                            <w:sz w:val="18"/>
                          </w:rPr>
                        </w:pPr>
                        <w:r>
                          <w:rPr>
                            <w:sz w:val="18"/>
                          </w:rPr>
                          <w:t>Змн.</w:t>
                        </w:r>
                      </w:p>
                    </w:txbxContent>
                  </v:textbox>
                </v:rect>
                <v:rect id="Rectangle 15" o:spid="_x0000_s112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Арк.</w:t>
                        </w:r>
                      </w:p>
                    </w:txbxContent>
                  </v:textbox>
                </v:rect>
                <v:rect id="Rectangle 16" o:spid="_x0000_s112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 докум.</w:t>
                        </w:r>
                      </w:p>
                    </w:txbxContent>
                  </v:textbox>
                </v:rect>
                <v:rect id="Rectangle 17" o:spid="_x0000_s112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ED48A0" w:rsidRDefault="00ED48A0">
                        <w:pPr>
                          <w:pStyle w:val="ab"/>
                          <w:jc w:val="center"/>
                          <w:rPr>
                            <w:sz w:val="18"/>
                          </w:rPr>
                        </w:pPr>
                        <w:r>
                          <w:rPr>
                            <w:sz w:val="18"/>
                          </w:rPr>
                          <w:t>Підпис</w:t>
                        </w:r>
                      </w:p>
                    </w:txbxContent>
                  </v:textbox>
                </v:rect>
                <v:rect id="Rectangle 18" o:spid="_x0000_s113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ED48A0" w:rsidRDefault="00ED48A0">
                        <w:pPr>
                          <w:pStyle w:val="ab"/>
                          <w:jc w:val="center"/>
                          <w:rPr>
                            <w:sz w:val="18"/>
                          </w:rPr>
                        </w:pPr>
                        <w:r>
                          <w:rPr>
                            <w:sz w:val="18"/>
                          </w:rPr>
                          <w:t>Дата</w:t>
                        </w:r>
                      </w:p>
                    </w:txbxContent>
                  </v:textbox>
                </v:rect>
                <v:rect id="Rectangle 19" o:spid="_x0000_s11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Арк.</w:t>
                        </w:r>
                      </w:p>
                    </w:txbxContent>
                  </v:textbox>
                </v:rect>
                <v:rect id="Rectangle 20" o:spid="_x0000_s11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ED48A0" w:rsidRDefault="00ED48A0" w:rsidP="001663AF">
                        <w:pPr>
                          <w:pStyle w:val="ab"/>
                          <w:jc w:val="center"/>
                          <w:rPr>
                            <w:sz w:val="24"/>
                          </w:rPr>
                        </w:pPr>
                      </w:p>
                    </w:txbxContent>
                  </v:textbox>
                </v:rect>
                <v:rect id="Rectangle 21" o:spid="_x0000_s11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4"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35"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uto" w:vAnchor="text" w:hAnchor="page" w:x="5379" w:y="6"/>
    </w:pPr>
  </w:p>
  <w:p w:rsidR="00ED48A0" w:rsidRDefault="00ED48A0"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attachedTemplate r:id="rId1"/>
  <w:defaultTabStop w:val="708"/>
  <w:noPunctuationKerning/>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75C0F"/>
    <w:rsid w:val="000850DB"/>
    <w:rsid w:val="00087A99"/>
    <w:rsid w:val="000A0274"/>
    <w:rsid w:val="000A559D"/>
    <w:rsid w:val="000B54B8"/>
    <w:rsid w:val="000C490B"/>
    <w:rsid w:val="000C6426"/>
    <w:rsid w:val="000D04BB"/>
    <w:rsid w:val="000D41B1"/>
    <w:rsid w:val="000D799A"/>
    <w:rsid w:val="000E37F2"/>
    <w:rsid w:val="000E54A6"/>
    <w:rsid w:val="000F0A27"/>
    <w:rsid w:val="000F22A0"/>
    <w:rsid w:val="000F5229"/>
    <w:rsid w:val="000F5A7F"/>
    <w:rsid w:val="0010514C"/>
    <w:rsid w:val="0010723D"/>
    <w:rsid w:val="00117AE6"/>
    <w:rsid w:val="0012040A"/>
    <w:rsid w:val="001251EA"/>
    <w:rsid w:val="00125815"/>
    <w:rsid w:val="00125F40"/>
    <w:rsid w:val="001525B1"/>
    <w:rsid w:val="0015490D"/>
    <w:rsid w:val="001663AF"/>
    <w:rsid w:val="00167836"/>
    <w:rsid w:val="00177A92"/>
    <w:rsid w:val="00181EA7"/>
    <w:rsid w:val="001B3CEC"/>
    <w:rsid w:val="001C299A"/>
    <w:rsid w:val="001C6F06"/>
    <w:rsid w:val="001D5FEA"/>
    <w:rsid w:val="001E1C85"/>
    <w:rsid w:val="001E3093"/>
    <w:rsid w:val="001E610E"/>
    <w:rsid w:val="001F0159"/>
    <w:rsid w:val="001F1332"/>
    <w:rsid w:val="001F7419"/>
    <w:rsid w:val="002220C4"/>
    <w:rsid w:val="00244199"/>
    <w:rsid w:val="00245B3D"/>
    <w:rsid w:val="00260B22"/>
    <w:rsid w:val="00274F07"/>
    <w:rsid w:val="002802FF"/>
    <w:rsid w:val="00296485"/>
    <w:rsid w:val="002A69DE"/>
    <w:rsid w:val="002B0208"/>
    <w:rsid w:val="002B4CD0"/>
    <w:rsid w:val="002B73B7"/>
    <w:rsid w:val="002D24D1"/>
    <w:rsid w:val="002E6B4C"/>
    <w:rsid w:val="003001AD"/>
    <w:rsid w:val="00303D62"/>
    <w:rsid w:val="00325750"/>
    <w:rsid w:val="00343997"/>
    <w:rsid w:val="00346953"/>
    <w:rsid w:val="00356E94"/>
    <w:rsid w:val="003719E6"/>
    <w:rsid w:val="00390111"/>
    <w:rsid w:val="003C1305"/>
    <w:rsid w:val="003D1C2C"/>
    <w:rsid w:val="003E6D5D"/>
    <w:rsid w:val="003E73DF"/>
    <w:rsid w:val="003F27EE"/>
    <w:rsid w:val="003F3763"/>
    <w:rsid w:val="00411F80"/>
    <w:rsid w:val="00417F89"/>
    <w:rsid w:val="00430176"/>
    <w:rsid w:val="004444CF"/>
    <w:rsid w:val="00445F7F"/>
    <w:rsid w:val="00446E88"/>
    <w:rsid w:val="00466CF6"/>
    <w:rsid w:val="00472A1E"/>
    <w:rsid w:val="004746DC"/>
    <w:rsid w:val="00482F1A"/>
    <w:rsid w:val="00486B25"/>
    <w:rsid w:val="00486C47"/>
    <w:rsid w:val="004A3F12"/>
    <w:rsid w:val="004B036E"/>
    <w:rsid w:val="004B36D5"/>
    <w:rsid w:val="004E1B5E"/>
    <w:rsid w:val="004E1D78"/>
    <w:rsid w:val="00500AD0"/>
    <w:rsid w:val="00500BB3"/>
    <w:rsid w:val="0051540D"/>
    <w:rsid w:val="0053048B"/>
    <w:rsid w:val="0053321F"/>
    <w:rsid w:val="00535667"/>
    <w:rsid w:val="0053629B"/>
    <w:rsid w:val="0057265B"/>
    <w:rsid w:val="00573339"/>
    <w:rsid w:val="005840A8"/>
    <w:rsid w:val="00584B7F"/>
    <w:rsid w:val="00590B73"/>
    <w:rsid w:val="0059279B"/>
    <w:rsid w:val="00592923"/>
    <w:rsid w:val="005A2BF9"/>
    <w:rsid w:val="005C0706"/>
    <w:rsid w:val="005E5420"/>
    <w:rsid w:val="00611FA4"/>
    <w:rsid w:val="00616707"/>
    <w:rsid w:val="0064068B"/>
    <w:rsid w:val="00643CCE"/>
    <w:rsid w:val="006575FE"/>
    <w:rsid w:val="00657A67"/>
    <w:rsid w:val="00681DD2"/>
    <w:rsid w:val="0068316E"/>
    <w:rsid w:val="006A03B5"/>
    <w:rsid w:val="006A29D4"/>
    <w:rsid w:val="006A6F52"/>
    <w:rsid w:val="006A7BE8"/>
    <w:rsid w:val="006B1388"/>
    <w:rsid w:val="006B4D2F"/>
    <w:rsid w:val="006D0A52"/>
    <w:rsid w:val="006D1FC1"/>
    <w:rsid w:val="006D5D16"/>
    <w:rsid w:val="006E48A3"/>
    <w:rsid w:val="006E4B43"/>
    <w:rsid w:val="006E656F"/>
    <w:rsid w:val="006F2572"/>
    <w:rsid w:val="007008A6"/>
    <w:rsid w:val="00703C22"/>
    <w:rsid w:val="00716F9D"/>
    <w:rsid w:val="00733AF0"/>
    <w:rsid w:val="0074677B"/>
    <w:rsid w:val="00754828"/>
    <w:rsid w:val="00757918"/>
    <w:rsid w:val="007844BB"/>
    <w:rsid w:val="00786E49"/>
    <w:rsid w:val="007B30A3"/>
    <w:rsid w:val="007C4F41"/>
    <w:rsid w:val="007C5668"/>
    <w:rsid w:val="007C7C99"/>
    <w:rsid w:val="007D39ED"/>
    <w:rsid w:val="007F1559"/>
    <w:rsid w:val="007F2A5A"/>
    <w:rsid w:val="0080777B"/>
    <w:rsid w:val="008247E4"/>
    <w:rsid w:val="00835320"/>
    <w:rsid w:val="00841351"/>
    <w:rsid w:val="00842EAE"/>
    <w:rsid w:val="00856576"/>
    <w:rsid w:val="008620CC"/>
    <w:rsid w:val="00862D30"/>
    <w:rsid w:val="00882FFF"/>
    <w:rsid w:val="00895D60"/>
    <w:rsid w:val="008A3BD9"/>
    <w:rsid w:val="008A4A5B"/>
    <w:rsid w:val="008A7E44"/>
    <w:rsid w:val="008B0FCB"/>
    <w:rsid w:val="008C0BF4"/>
    <w:rsid w:val="008C4FED"/>
    <w:rsid w:val="008C5B87"/>
    <w:rsid w:val="008E03BF"/>
    <w:rsid w:val="008E07AC"/>
    <w:rsid w:val="008E0AD8"/>
    <w:rsid w:val="008E3754"/>
    <w:rsid w:val="008E3B85"/>
    <w:rsid w:val="008F07C3"/>
    <w:rsid w:val="008F239D"/>
    <w:rsid w:val="008F4250"/>
    <w:rsid w:val="008F4C59"/>
    <w:rsid w:val="009034D5"/>
    <w:rsid w:val="009034FF"/>
    <w:rsid w:val="009142BA"/>
    <w:rsid w:val="00933E66"/>
    <w:rsid w:val="00965F12"/>
    <w:rsid w:val="009704A1"/>
    <w:rsid w:val="00972951"/>
    <w:rsid w:val="009829DA"/>
    <w:rsid w:val="00992F95"/>
    <w:rsid w:val="009A0CC4"/>
    <w:rsid w:val="009A3AE1"/>
    <w:rsid w:val="009B5FFB"/>
    <w:rsid w:val="009D2C76"/>
    <w:rsid w:val="009D3C02"/>
    <w:rsid w:val="009E7389"/>
    <w:rsid w:val="00A42BCC"/>
    <w:rsid w:val="00A446C4"/>
    <w:rsid w:val="00A45A89"/>
    <w:rsid w:val="00A60608"/>
    <w:rsid w:val="00A61E6F"/>
    <w:rsid w:val="00A67390"/>
    <w:rsid w:val="00A722E7"/>
    <w:rsid w:val="00A72B92"/>
    <w:rsid w:val="00A776C1"/>
    <w:rsid w:val="00A90D40"/>
    <w:rsid w:val="00A93164"/>
    <w:rsid w:val="00A971C0"/>
    <w:rsid w:val="00AD1A88"/>
    <w:rsid w:val="00AF5B8D"/>
    <w:rsid w:val="00AF6EA9"/>
    <w:rsid w:val="00B10B91"/>
    <w:rsid w:val="00B10F28"/>
    <w:rsid w:val="00B2024E"/>
    <w:rsid w:val="00B2088B"/>
    <w:rsid w:val="00B42B04"/>
    <w:rsid w:val="00B4644A"/>
    <w:rsid w:val="00B51489"/>
    <w:rsid w:val="00B53B54"/>
    <w:rsid w:val="00B54DCA"/>
    <w:rsid w:val="00B613D1"/>
    <w:rsid w:val="00B842D0"/>
    <w:rsid w:val="00B84E56"/>
    <w:rsid w:val="00B92EC3"/>
    <w:rsid w:val="00B94D0B"/>
    <w:rsid w:val="00B96CC0"/>
    <w:rsid w:val="00BA57FA"/>
    <w:rsid w:val="00BB35F5"/>
    <w:rsid w:val="00BB65D0"/>
    <w:rsid w:val="00BC5D53"/>
    <w:rsid w:val="00BF238D"/>
    <w:rsid w:val="00C00C8C"/>
    <w:rsid w:val="00C16AAD"/>
    <w:rsid w:val="00C31F2C"/>
    <w:rsid w:val="00C67EE0"/>
    <w:rsid w:val="00C7171D"/>
    <w:rsid w:val="00C80E49"/>
    <w:rsid w:val="00C92A3F"/>
    <w:rsid w:val="00C97DD1"/>
    <w:rsid w:val="00CA70E2"/>
    <w:rsid w:val="00CD1972"/>
    <w:rsid w:val="00CD4B6F"/>
    <w:rsid w:val="00CD7704"/>
    <w:rsid w:val="00D05F4D"/>
    <w:rsid w:val="00D1637C"/>
    <w:rsid w:val="00D170A6"/>
    <w:rsid w:val="00D27D57"/>
    <w:rsid w:val="00D34D76"/>
    <w:rsid w:val="00D56AD2"/>
    <w:rsid w:val="00D6349B"/>
    <w:rsid w:val="00D6382A"/>
    <w:rsid w:val="00D807E4"/>
    <w:rsid w:val="00D93B8F"/>
    <w:rsid w:val="00D95AC8"/>
    <w:rsid w:val="00DA7C5D"/>
    <w:rsid w:val="00DB0554"/>
    <w:rsid w:val="00DB43A2"/>
    <w:rsid w:val="00DB6D76"/>
    <w:rsid w:val="00DC0306"/>
    <w:rsid w:val="00DC33AE"/>
    <w:rsid w:val="00DC6299"/>
    <w:rsid w:val="00DD6EA9"/>
    <w:rsid w:val="00DE29E7"/>
    <w:rsid w:val="00DF2714"/>
    <w:rsid w:val="00E1635A"/>
    <w:rsid w:val="00E31695"/>
    <w:rsid w:val="00E32310"/>
    <w:rsid w:val="00E33519"/>
    <w:rsid w:val="00E361E0"/>
    <w:rsid w:val="00E40509"/>
    <w:rsid w:val="00E4756C"/>
    <w:rsid w:val="00E54F48"/>
    <w:rsid w:val="00E553E0"/>
    <w:rsid w:val="00E629C0"/>
    <w:rsid w:val="00E67309"/>
    <w:rsid w:val="00E71740"/>
    <w:rsid w:val="00E73BB7"/>
    <w:rsid w:val="00E76A9A"/>
    <w:rsid w:val="00EA2E38"/>
    <w:rsid w:val="00EC4252"/>
    <w:rsid w:val="00ED2438"/>
    <w:rsid w:val="00ED28FB"/>
    <w:rsid w:val="00ED2C5A"/>
    <w:rsid w:val="00ED48A0"/>
    <w:rsid w:val="00ED4BAE"/>
    <w:rsid w:val="00EF51D6"/>
    <w:rsid w:val="00F0193B"/>
    <w:rsid w:val="00F020B2"/>
    <w:rsid w:val="00F06581"/>
    <w:rsid w:val="00F067C2"/>
    <w:rsid w:val="00F14397"/>
    <w:rsid w:val="00F15444"/>
    <w:rsid w:val="00F17C75"/>
    <w:rsid w:val="00F25614"/>
    <w:rsid w:val="00F3305A"/>
    <w:rsid w:val="00F373D7"/>
    <w:rsid w:val="00F53784"/>
    <w:rsid w:val="00F53E97"/>
    <w:rsid w:val="00F73D72"/>
    <w:rsid w:val="00F8554C"/>
    <w:rsid w:val="00F95047"/>
    <w:rsid w:val="00F95EB3"/>
    <w:rsid w:val="00FA3A0F"/>
    <w:rsid w:val="00FA5F53"/>
    <w:rsid w:val="00FB08FF"/>
    <w:rsid w:val="00FB4F11"/>
    <w:rsid w:val="00FC4E1E"/>
    <w:rsid w:val="00FC6E0F"/>
    <w:rsid w:val="00FD0088"/>
    <w:rsid w:val="00FD1AB3"/>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A0B55-2FBA-4484-B5CE-6BAC590B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1221</TotalTime>
  <Pages>59</Pages>
  <Words>11176</Words>
  <Characters>63709</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74736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79</cp:revision>
  <cp:lastPrinted>2006-07-19T08:10:00Z</cp:lastPrinted>
  <dcterms:created xsi:type="dcterms:W3CDTF">2017-05-17T10:35:00Z</dcterms:created>
  <dcterms:modified xsi:type="dcterms:W3CDTF">2017-05-18T22:40:00Z</dcterms:modified>
</cp:coreProperties>
</file>